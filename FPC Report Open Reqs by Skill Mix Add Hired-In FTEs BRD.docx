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293333207"/>
        <w:docPartObj>
          <w:docPartGallery w:val="Cover Pages"/>
          <w:docPartUnique/>
        </w:docPartObj>
        <w:rPr>
          <w:rFonts w:ascii="Calibri Light" w:hAnsi="Calibri Light" w:eastAsia="Yu Mincho" w:cs="Times New Roman" w:asciiTheme="majorAscii" w:hAnsiTheme="majorAscii" w:eastAsiaTheme="minorEastAsia" w:cstheme="majorBidi"/>
          <w:color w:val="768591"/>
          <w:sz w:val="28"/>
          <w:szCs w:val="28"/>
          <w:lang w:eastAsia="zh-CN"/>
        </w:rPr>
      </w:sdtPr>
      <w:sdtEndPr>
        <w:rPr>
          <w:rFonts w:ascii="Calibri Light" w:hAnsi="Calibri Light" w:eastAsia="Yu Mincho" w:cs="Times New Roman" w:asciiTheme="majorAscii" w:hAnsiTheme="majorAscii" w:eastAsiaTheme="minorEastAsia" w:cstheme="majorBidi"/>
          <w:color w:val="768591"/>
          <w:sz w:val="28"/>
          <w:szCs w:val="28"/>
          <w:lang w:eastAsia="zh-CN"/>
        </w:rPr>
      </w:sdtEndPr>
      <w:sdtContent>
        <w:p w:rsidRPr="00C86A1E" w:rsidR="00D300EE" w:rsidP="00C86A1E" w:rsidRDefault="00D300EE" w14:paraId="3B53F391" w14:textId="77777777"/>
        <w:p w:rsidRPr="00C86A1E" w:rsidR="00483F36" w:rsidP="00C86A1E" w:rsidRDefault="002C6877" w14:paraId="3B53F392" w14:textId="366118AA">
          <w:pPr>
            <w:pStyle w:val="Title"/>
            <w:rPr>
              <w:color w:val="1E345D"/>
            </w:rPr>
          </w:pPr>
          <w:sdt>
            <w:sdtPr>
              <w:rPr>
                <w:color w:val="1E345D"/>
              </w:rPr>
              <w:id w:val="1534459254"/>
              <w:placeholder>
                <w:docPart w:val="E1D567D130D5414BA94C6C18CA434BB2"/>
              </w:placeholder>
              <w15:color w:val="00CCFF"/>
              <w:comboBox>
                <w:listItem w:displayText="Choose an Application" w:value="Choose an Application"/>
                <w:listItem w:displayText="Productivity Labor Utilization System - PLUS" w:value="PLUS"/>
                <w:listItem w:displayText="Flexible Position Control - FPC" w:value="FPC"/>
                <w:listItem w:displayText="Staffing Grid - SG" w:value="SGN"/>
                <w:listItem w:displayText="Volume Forecast - VF" w:value="VFN"/>
                <w:listItem w:displayText="Workload Forecast Tool - WFT" w:value="WFT"/>
                <w:listItem w:displayText="Facility Scheduler - FS" w:value="FS"/>
              </w:comboBox>
            </w:sdtPr>
            <w:sdtEndPr/>
            <w:sdtContent>
              <w:r w:rsidR="00191AFE">
                <w:rPr>
                  <w:color w:val="1E345D"/>
                </w:rPr>
                <w:t>Flexible Position Control - FPC</w:t>
              </w:r>
            </w:sdtContent>
          </w:sdt>
        </w:p>
        <w:p w:rsidRPr="00C86A1E" w:rsidR="00D300EE" w:rsidP="00C86A1E" w:rsidRDefault="002C6877" w14:paraId="3B53F393" w14:textId="7906E941">
          <w:pPr>
            <w:pStyle w:val="Title"/>
            <w:rPr>
              <w:color w:val="1E345D"/>
            </w:rPr>
          </w:pPr>
          <w:sdt>
            <w:sdtPr>
              <w:rPr>
                <w:color w:val="1E345D"/>
              </w:rPr>
              <w:alias w:val="Title"/>
              <w:tag w:val=""/>
              <w:id w:val="-220990871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191AFE">
                <w:rPr>
                  <w:color w:val="1E345D"/>
                </w:rPr>
                <w:t xml:space="preserve">Report Open </w:t>
              </w:r>
              <w:proofErr w:type="spellStart"/>
              <w:r w:rsidR="00191AFE">
                <w:rPr>
                  <w:color w:val="1E345D"/>
                </w:rPr>
                <w:t>Reqs</w:t>
              </w:r>
              <w:proofErr w:type="spellEnd"/>
              <w:r w:rsidR="00404785">
                <w:rPr>
                  <w:color w:val="1E345D"/>
                </w:rPr>
                <w:t>.</w:t>
              </w:r>
              <w:r w:rsidR="00191AFE">
                <w:rPr>
                  <w:color w:val="1E345D"/>
                </w:rPr>
                <w:t xml:space="preserve">  by Skill Mix Add Hired-In FTEs</w:t>
              </w:r>
            </w:sdtContent>
          </w:sdt>
        </w:p>
        <w:p w:rsidRPr="00C86A1E" w:rsidR="00D300EE" w:rsidP="00C86A1E" w:rsidRDefault="00D300EE" w14:paraId="3B53F394" w14:textId="77777777">
          <w:pPr>
            <w:pStyle w:val="Subtitle"/>
          </w:pPr>
          <w:r w:rsidRPr="00C86A1E">
            <w:t xml:space="preserve">Version </w:t>
          </w:r>
          <w:sdt>
            <w:sdtPr>
              <w:alias w:val="Status"/>
              <w:tag w:val=""/>
              <w:id w:val="880517441"/>
              <w:placeholder>
                <w:docPart w:val="3FFD982620104632A74699376643D419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Pr="00C86A1E" w:rsidR="00AD6407">
                <w:t>1</w:t>
              </w:r>
              <w:r w:rsidRPr="00C86A1E">
                <w:t>.0</w:t>
              </w:r>
            </w:sdtContent>
          </w:sdt>
        </w:p>
        <w:p w:rsidRPr="00C86A1E" w:rsidR="0067429B" w:rsidP="00C86A1E" w:rsidRDefault="001F15AA" w14:paraId="3B53F395" w14:textId="2274307E">
          <w:pPr>
            <w:pStyle w:val="Subtitle"/>
          </w:pPr>
          <w:r w:rsidRPr="00C86A1E">
            <w:t>Updated</w:t>
          </w:r>
          <w:r w:rsidRPr="00C86A1E" w:rsidR="00A11DF3">
            <w:t>:</w:t>
          </w:r>
          <w:r w:rsidRPr="00C86A1E" w:rsidR="00310198">
            <w:t xml:space="preserve"> </w:t>
          </w:r>
          <w:r>
            <w:fldChar w:fldCharType="begin"/>
          </w:r>
          <w:r>
            <w:instrText>SAVEDATE   \* MERGEFORMAT</w:instrText>
          </w:r>
          <w:r>
            <w:fldChar w:fldCharType="separate"/>
          </w:r>
          <w:r w:rsidR="00191AFE">
            <w:rPr>
              <w:noProof/>
            </w:rPr>
            <w:t>2//2023 :00 AM</w:t>
          </w:r>
          <w:r>
            <w:fldChar w:fldCharType="end"/>
          </w:r>
        </w:p>
        <w:p w:rsidRPr="00C86A1E" w:rsidR="00FF7CCD" w:rsidP="00C86A1E" w:rsidRDefault="0067429B" w14:paraId="3B53F396" w14:textId="77777777">
          <w:pPr>
            <w:pStyle w:val="Subtitle"/>
          </w:pPr>
          <w:r w:rsidRPr="00C86A1E">
            <w:rPr>
              <w:noProof/>
              <w:lang w:eastAsia="en-US"/>
            </w:rPr>
            <w:drawing>
              <wp:anchor distT="0" distB="0" distL="114300" distR="114300" simplePos="0" relativeHeight="251658240" behindDoc="1" locked="0" layoutInCell="1" allowOverlap="1" wp14:anchorId="3B53F40C" wp14:editId="3B53F40D">
                <wp:simplePos x="457200" y="85725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882128" cy="5312664"/>
                <wp:effectExtent l="0" t="0" r="5080" b="254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RD Front Image - blue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82128" cy="5312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86A1E" w:rsidR="00577733">
            <w:br w:type="page"/>
          </w:r>
        </w:p>
      </w:sdtContent>
    </w:sdt>
    <w:bookmarkStart w:name="_Toc225942434" w:displacedByCustomXml="next" w:id="0"/>
    <w:sdt>
      <w:sdtPr>
        <w:id w:val="-1801915094"/>
        <w:docPartObj>
          <w:docPartGallery w:val="Table of Contents"/>
          <w:docPartUnique/>
        </w:docPartObj>
        <w:rPr>
          <w:rFonts w:ascii="Calibri" w:hAnsi="Calibri" w:eastAsia="Yu Mincho" w:cs="Arial" w:asciiTheme="minorAscii" w:hAnsiTheme="minorAscii" w:eastAsiaTheme="minorEastAsia" w:cstheme="minorBidi"/>
          <w:color w:val="auto"/>
          <w:sz w:val="22"/>
          <w:szCs w:val="22"/>
        </w:rPr>
      </w:sdtPr>
      <w:sdtEndPr>
        <w:rPr>
          <w:rFonts w:ascii="Calibri" w:hAnsi="Calibri" w:eastAsia="Yu Mincho" w:cs="Arial" w:asciiTheme="minorAscii" w:hAnsiTheme="minorAscii" w:eastAsiaTheme="minorEastAsia" w:cstheme="minorBidi"/>
          <w:b w:val="1"/>
          <w:bCs w:val="1"/>
          <w:noProof/>
          <w:color w:val="4D4D4D"/>
          <w:sz w:val="22"/>
          <w:szCs w:val="22"/>
        </w:rPr>
      </w:sdtEndPr>
      <w:sdtContent>
        <w:p w:rsidRPr="00C86A1E" w:rsidR="00397B06" w:rsidP="00C86A1E" w:rsidRDefault="00397B06" w14:paraId="3B53F397" w14:textId="77777777">
          <w:pPr>
            <w:pStyle w:val="TOCHeading"/>
            <w:tabs>
              <w:tab w:val="left" w:pos="9750"/>
            </w:tabs>
          </w:pPr>
          <w:r w:rsidRPr="00C86A1E">
            <w:t>Contents</w:t>
          </w:r>
          <w:bookmarkEnd w:id="0"/>
          <w:r w:rsidRPr="00C86A1E" w:rsidR="00E52D19">
            <w:tab/>
          </w:r>
        </w:p>
        <w:p w:rsidR="000F63D6" w:rsidRDefault="00397B06" w14:paraId="77A08EBD" w14:textId="5D3DF75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C86A1E">
            <w:fldChar w:fldCharType="begin"/>
          </w:r>
          <w:r w:rsidRPr="00C86A1E">
            <w:instrText xml:space="preserve"> TOC \o "1-</w:instrText>
          </w:r>
          <w:r w:rsidRPr="00C86A1E" w:rsidR="0007191B">
            <w:instrText>2</w:instrText>
          </w:r>
          <w:r w:rsidRPr="00C86A1E">
            <w:instrText xml:space="preserve">" \h \z \u </w:instrText>
          </w:r>
          <w:r w:rsidRPr="00C86A1E">
            <w:fldChar w:fldCharType="separate"/>
          </w:r>
          <w:hyperlink w:history="1" w:anchor="_Toc225942434">
            <w:r w:rsidRPr="003C7108" w:rsidR="000F63D6">
              <w:rPr>
                <w:rStyle w:val="Hyperlink"/>
                <w:noProof/>
              </w:rPr>
              <w:t>Contents</w:t>
            </w:r>
            <w:r w:rsidR="000F63D6">
              <w:rPr>
                <w:noProof/>
                <w:webHidden/>
              </w:rPr>
              <w:tab/>
            </w:r>
            <w:r w:rsidR="000F63D6">
              <w:rPr>
                <w:noProof/>
                <w:webHidden/>
              </w:rPr>
              <w:fldChar w:fldCharType="begin"/>
            </w:r>
            <w:r w:rsidR="000F63D6">
              <w:rPr>
                <w:noProof/>
                <w:webHidden/>
              </w:rPr>
              <w:instrText xml:space="preserve"> PAGEREF _Toc225942434 \h </w:instrText>
            </w:r>
            <w:r w:rsidR="000F63D6">
              <w:rPr>
                <w:noProof/>
                <w:webHidden/>
              </w:rPr>
            </w:r>
            <w:r w:rsidR="000F63D6">
              <w:rPr>
                <w:noProof/>
                <w:webHidden/>
              </w:rPr>
              <w:fldChar w:fldCharType="separate"/>
            </w:r>
            <w:r w:rsidR="000F63D6">
              <w:rPr>
                <w:noProof/>
                <w:webHidden/>
              </w:rPr>
              <w:t>2</w:t>
            </w:r>
            <w:r w:rsidR="000F63D6"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6590E783" w14:textId="1A532820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35">
            <w:r w:rsidRPr="003C7108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030E85E7" w14:textId="734E88A3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36">
            <w:r w:rsidRPr="003C7108">
              <w:rPr>
                <w:rStyle w:val="Hyperlink"/>
                <w:noProof/>
              </w:rPr>
              <w:t>Current Version Approval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5F33A550" w14:textId="7FF47E21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37">
            <w:r w:rsidRPr="003C710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5B59E952" w14:textId="119982F9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38">
            <w:r w:rsidRPr="003C710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2358D7EA" w14:textId="0C37F80B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39">
            <w:r w:rsidRPr="003C7108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Proposals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225FFFC8" w14:textId="04EDC59B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40">
            <w:r w:rsidRPr="003C7108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Assumptions, Constraints,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57E451FA" w14:textId="2DDD7558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41">
            <w:r w:rsidRPr="003C7108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3D6" w:rsidRDefault="000F63D6" w14:paraId="6D29D81B" w14:textId="1B0B7D79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history="1" w:anchor="_Toc225942442">
            <w:r w:rsidRPr="003C7108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3C7108">
              <w:rPr>
                <w:rStyle w:val="Hyperlink"/>
                <w:noProof/>
              </w:rPr>
              <w:t>FPC Division and Facility Reports – Open Reqs by Skill Mix Add FTEs 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86A1E" w:rsidR="00397B06" w:rsidP="00C86A1E" w:rsidRDefault="00397B06" w14:paraId="3B53F3A6" w14:textId="79548069">
          <w:r w:rsidRPr="00C86A1E">
            <w:rPr>
              <w:b/>
              <w:bCs/>
              <w:noProof/>
            </w:rPr>
            <w:fldChar w:fldCharType="end"/>
          </w:r>
        </w:p>
      </w:sdtContent>
    </w:sdt>
    <w:p w:rsidRPr="00C86A1E" w:rsidR="006C1086" w:rsidP="00C86A1E" w:rsidRDefault="006C1086" w14:paraId="3B53F3A7" w14:textId="77777777">
      <w:pPr>
        <w:pStyle w:val="TOCHeading"/>
        <w:pageBreakBefore/>
      </w:pPr>
      <w:bookmarkStart w:name="_Toc225942435" w:id="1"/>
      <w:r w:rsidRPr="00C86A1E">
        <w:t>Version History</w:t>
      </w:r>
      <w:bookmarkEnd w:id="1"/>
    </w:p>
    <w:tbl>
      <w:tblPr>
        <w:tblStyle w:val="ListTable7Colorful-Accent1"/>
        <w:tblW w:w="5000" w:type="pct"/>
        <w:tblLook w:val="04A0" w:firstRow="1" w:lastRow="0" w:firstColumn="1" w:lastColumn="0" w:noHBand="0" w:noVBand="1"/>
      </w:tblPr>
      <w:tblGrid>
        <w:gridCol w:w="1042"/>
        <w:gridCol w:w="2387"/>
        <w:gridCol w:w="1318"/>
        <w:gridCol w:w="6053"/>
      </w:tblGrid>
      <w:tr w:rsidRPr="00C86A1E" w:rsidR="00073864" w:rsidTr="00C4058E" w14:paraId="3B53F3A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2" w:type="pct"/>
          </w:tcPr>
          <w:p w:rsidRPr="00C86A1E" w:rsidR="00F60EE6" w:rsidP="00C86A1E" w:rsidRDefault="00F60EE6" w14:paraId="3B53F3A8" w14:textId="77777777">
            <w:r w:rsidRPr="00C86A1E">
              <w:t>Version</w:t>
            </w:r>
          </w:p>
        </w:tc>
        <w:tc>
          <w:tcPr>
            <w:tcW w:w="1115" w:type="pct"/>
          </w:tcPr>
          <w:p w:rsidRPr="00C86A1E" w:rsidR="00F60EE6" w:rsidP="00C86A1E" w:rsidRDefault="00F60EE6" w14:paraId="3B53F3A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Modifier</w:t>
            </w:r>
          </w:p>
        </w:tc>
        <w:tc>
          <w:tcPr>
            <w:tcW w:w="581" w:type="pct"/>
          </w:tcPr>
          <w:p w:rsidRPr="00C86A1E" w:rsidR="00F60EE6" w:rsidP="00C86A1E" w:rsidRDefault="00F60EE6" w14:paraId="3B53F3A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Modified</w:t>
            </w:r>
          </w:p>
        </w:tc>
        <w:tc>
          <w:tcPr>
            <w:tcW w:w="2812" w:type="pct"/>
          </w:tcPr>
          <w:p w:rsidRPr="00C86A1E" w:rsidR="00F60EE6" w:rsidP="00C86A1E" w:rsidRDefault="00F60EE6" w14:paraId="3B53F3A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Comment</w:t>
            </w:r>
          </w:p>
        </w:tc>
      </w:tr>
      <w:tr w:rsidRPr="00C86A1E" w:rsidR="00073864" w:rsidTr="00C4058E" w14:paraId="3B53F3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</w:tcPr>
          <w:p w:rsidRPr="00C86A1E" w:rsidR="00F60EE6" w:rsidP="00C86A1E" w:rsidRDefault="00F60EE6" w14:paraId="3B53F3AD" w14:textId="77777777">
            <w:r w:rsidRPr="00C86A1E">
              <w:t>1.0</w:t>
            </w:r>
          </w:p>
        </w:tc>
        <w:tc>
          <w:tcPr>
            <w:tcW w:w="1115" w:type="pct"/>
          </w:tcPr>
          <w:p w:rsidRPr="00C86A1E" w:rsidR="00F60EE6" w:rsidP="00C86A1E" w:rsidRDefault="00310198" w14:paraId="3B53F3AE" w14:textId="3A950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86A1E">
              <w:rPr>
                <w:rFonts w:ascii="Arial" w:hAnsi="Arial" w:cs="Arial"/>
              </w:rPr>
              <w:t>Lauri Olsen</w:t>
            </w:r>
          </w:p>
        </w:tc>
        <w:tc>
          <w:tcPr>
            <w:tcW w:w="581" w:type="pct"/>
          </w:tcPr>
          <w:p w:rsidRPr="00C86A1E" w:rsidR="00F60EE6" w:rsidP="006842D6" w:rsidRDefault="009E2224" w14:paraId="3B53F3AF" w14:textId="3093C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04/01/2026</w:t>
            </w:r>
          </w:p>
        </w:tc>
        <w:tc>
          <w:tcPr>
            <w:tcW w:w="2812" w:type="pct"/>
          </w:tcPr>
          <w:p w:rsidRPr="00C86A1E" w:rsidR="00F60EE6" w:rsidP="00C86A1E" w:rsidRDefault="00F60EE6" w14:paraId="3B53F3B0" w14:textId="3ACD4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86A1E">
              <w:rPr>
                <w:rFonts w:ascii="Arial" w:hAnsi="Arial" w:cs="Arial"/>
              </w:rPr>
              <w:t xml:space="preserve">Initial </w:t>
            </w:r>
            <w:r w:rsidRPr="00C86A1E" w:rsidR="00310198">
              <w:rPr>
                <w:rFonts w:ascii="Arial" w:hAnsi="Arial" w:cs="Arial"/>
              </w:rPr>
              <w:t>Draft</w:t>
            </w:r>
          </w:p>
        </w:tc>
      </w:tr>
      <w:tr w:rsidRPr="00C86A1E" w:rsidR="00A87C2F" w:rsidTr="00C4058E" w14:paraId="3B53F3B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pct"/>
          </w:tcPr>
          <w:p w:rsidRPr="00C86A1E" w:rsidR="00A87C2F" w:rsidP="00C86A1E" w:rsidRDefault="00A87C2F" w14:paraId="3B53F3B2" w14:textId="77777777"/>
        </w:tc>
        <w:tc>
          <w:tcPr>
            <w:tcW w:w="1115" w:type="pct"/>
          </w:tcPr>
          <w:p w:rsidRPr="00C86A1E" w:rsidR="00A87C2F" w:rsidP="00C86A1E" w:rsidRDefault="00A87C2F" w14:paraId="3B53F3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1" w:type="pct"/>
          </w:tcPr>
          <w:p w:rsidRPr="00C86A1E" w:rsidR="00A87C2F" w:rsidP="00C86A1E" w:rsidRDefault="00A87C2F" w14:paraId="3B53F3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12" w:type="pct"/>
          </w:tcPr>
          <w:p w:rsidRPr="00C86A1E" w:rsidR="00A87C2F" w:rsidP="00C86A1E" w:rsidRDefault="00A87C2F" w14:paraId="3B53F3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C86A1E" w:rsidR="00E0294C" w:rsidP="00C86A1E" w:rsidRDefault="00117A46" w14:paraId="3B53F3B7" w14:textId="77777777">
      <w:pPr>
        <w:pStyle w:val="TOCHeading"/>
      </w:pPr>
      <w:bookmarkStart w:name="_Toc225942436" w:id="2"/>
      <w:r w:rsidRPr="00C86A1E">
        <w:t xml:space="preserve">Current </w:t>
      </w:r>
      <w:r w:rsidRPr="00C86A1E" w:rsidR="002F6C26">
        <w:t>V</w:t>
      </w:r>
      <w:r w:rsidRPr="00C86A1E" w:rsidR="00C3096E">
        <w:t>ersion</w:t>
      </w:r>
      <w:r w:rsidRPr="00C86A1E">
        <w:t xml:space="preserve"> </w:t>
      </w:r>
      <w:r w:rsidRPr="00C86A1E" w:rsidR="00E0294C">
        <w:t>Approval History</w:t>
      </w:r>
      <w:bookmarkEnd w:id="2"/>
    </w:p>
    <w:tbl>
      <w:tblPr>
        <w:tblStyle w:val="ListTable7Colorful-Accent1"/>
        <w:tblW w:w="5000" w:type="pct"/>
        <w:tblLook w:val="04A0" w:firstRow="1" w:lastRow="0" w:firstColumn="1" w:lastColumn="0" w:noHBand="0" w:noVBand="1"/>
      </w:tblPr>
      <w:tblGrid>
        <w:gridCol w:w="1929"/>
        <w:gridCol w:w="2411"/>
        <w:gridCol w:w="1734"/>
        <w:gridCol w:w="4726"/>
      </w:tblGrid>
      <w:tr w:rsidRPr="00C86A1E" w:rsidR="00E0294C" w:rsidTr="002B6DDD" w14:paraId="3B53F3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" w:type="pct"/>
          </w:tcPr>
          <w:p w:rsidRPr="00C86A1E" w:rsidR="00E0294C" w:rsidP="00C86A1E" w:rsidRDefault="00117A46" w14:paraId="3B53F3B8" w14:textId="77777777">
            <w:r w:rsidRPr="00C86A1E">
              <w:t>Role</w:t>
            </w:r>
          </w:p>
        </w:tc>
        <w:tc>
          <w:tcPr>
            <w:tcW w:w="1116" w:type="pct"/>
          </w:tcPr>
          <w:p w:rsidRPr="00C86A1E" w:rsidR="00E0294C" w:rsidP="00C86A1E" w:rsidRDefault="00E0294C" w14:paraId="3B53F3B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Approver</w:t>
            </w:r>
          </w:p>
        </w:tc>
        <w:tc>
          <w:tcPr>
            <w:tcW w:w="803" w:type="pct"/>
          </w:tcPr>
          <w:p w:rsidRPr="00C86A1E" w:rsidR="00E0294C" w:rsidP="00C86A1E" w:rsidRDefault="00117A46" w14:paraId="3B53F3B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Approved</w:t>
            </w:r>
          </w:p>
        </w:tc>
        <w:tc>
          <w:tcPr>
            <w:tcW w:w="2188" w:type="pct"/>
          </w:tcPr>
          <w:p w:rsidRPr="00C86A1E" w:rsidR="00E0294C" w:rsidP="00C86A1E" w:rsidRDefault="00E0294C" w14:paraId="3B53F3B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6A1E">
              <w:t>Comment</w:t>
            </w:r>
          </w:p>
        </w:tc>
      </w:tr>
      <w:tr w:rsidRPr="00C86A1E" w:rsidR="002F6C26" w:rsidTr="002B6DDD" w14:paraId="3B53F3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</w:tcPr>
          <w:p w:rsidRPr="00C86A1E" w:rsidR="002F6C26" w:rsidP="00C86A1E" w:rsidRDefault="00310198" w14:paraId="3B53F3CC" w14:textId="1D6FEB52">
            <w:pPr>
              <w:rPr>
                <w:rFonts w:ascii="Arial" w:hAnsi="Arial" w:cs="Arial"/>
                <w:sz w:val="22"/>
              </w:rPr>
            </w:pPr>
            <w:r w:rsidRPr="00C86A1E">
              <w:rPr>
                <w:rFonts w:ascii="Arial" w:hAnsi="Arial" w:cs="Arial"/>
                <w:sz w:val="22"/>
              </w:rPr>
              <w:t xml:space="preserve">Business Liaison </w:t>
            </w:r>
          </w:p>
        </w:tc>
        <w:tc>
          <w:tcPr>
            <w:tcW w:w="1116" w:type="pct"/>
          </w:tcPr>
          <w:p w:rsidRPr="00C86A1E" w:rsidR="002F6C26" w:rsidP="00C86A1E" w:rsidRDefault="002F6C26" w14:paraId="3B53F3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803" w:type="pct"/>
          </w:tcPr>
          <w:p w:rsidRPr="00C86A1E" w:rsidR="002F6C26" w:rsidP="00C86A1E" w:rsidRDefault="002F6C26" w14:paraId="3B53F3C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188" w:type="pct"/>
          </w:tcPr>
          <w:p w:rsidRPr="00C86A1E" w:rsidR="002F6C26" w:rsidP="00C86A1E" w:rsidRDefault="002F6C26" w14:paraId="3B53F3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Pr="00C86A1E" w:rsidR="002F6C26" w:rsidTr="002B6DDD" w14:paraId="3B53F3D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</w:tcPr>
          <w:p w:rsidRPr="00C86A1E" w:rsidR="002F6C26" w:rsidP="00C86A1E" w:rsidRDefault="00C3096E" w14:paraId="3B53F3D1" w14:textId="03C68E62">
            <w:pPr>
              <w:rPr>
                <w:rFonts w:ascii="Arial" w:hAnsi="Arial" w:cs="Arial"/>
                <w:sz w:val="22"/>
              </w:rPr>
            </w:pPr>
            <w:r w:rsidRPr="00C86A1E">
              <w:rPr>
                <w:rFonts w:ascii="Arial" w:hAnsi="Arial" w:cs="Arial"/>
                <w:sz w:val="22"/>
              </w:rPr>
              <w:t xml:space="preserve">Product </w:t>
            </w:r>
            <w:r w:rsidRPr="00C86A1E" w:rsidR="00310198">
              <w:rPr>
                <w:rFonts w:ascii="Arial" w:hAnsi="Arial" w:cs="Arial"/>
                <w:sz w:val="22"/>
              </w:rPr>
              <w:t>Manager</w:t>
            </w:r>
          </w:p>
        </w:tc>
        <w:tc>
          <w:tcPr>
            <w:tcW w:w="1116" w:type="pct"/>
          </w:tcPr>
          <w:p w:rsidRPr="00C86A1E" w:rsidR="002F6C26" w:rsidP="00C86A1E" w:rsidRDefault="002F6C26" w14:paraId="3B53F3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803" w:type="pct"/>
          </w:tcPr>
          <w:p w:rsidRPr="00C86A1E" w:rsidR="002F6C26" w:rsidP="00C86A1E" w:rsidRDefault="002F6C26" w14:paraId="3B53F3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188" w:type="pct"/>
          </w:tcPr>
          <w:p w:rsidRPr="00C86A1E" w:rsidR="002F6C26" w:rsidP="00C86A1E" w:rsidRDefault="002F6C26" w14:paraId="3B53F3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:rsidRPr="00C86A1E" w:rsidR="00A13774" w:rsidP="00C86A1E" w:rsidRDefault="00A13774" w14:paraId="3B53F3D6" w14:textId="77777777">
      <w:pPr>
        <w:pStyle w:val="Heading1"/>
      </w:pPr>
      <w:bookmarkStart w:name="_Toc225942437" w:id="3"/>
      <w:r w:rsidRPr="00C86A1E">
        <w:t>Overview</w:t>
      </w:r>
      <w:bookmarkEnd w:id="3"/>
    </w:p>
    <w:p w:rsidRPr="00C86A1E" w:rsidR="00E0294C" w:rsidP="00C86A1E" w:rsidRDefault="00E0294C" w14:paraId="3B53F3D7" w14:textId="77777777">
      <w:pPr>
        <w:pStyle w:val="Heading2"/>
        <w:spacing w:before="200"/>
      </w:pPr>
      <w:bookmarkStart w:name="_Toc225942438" w:id="4"/>
      <w:r w:rsidRPr="00C86A1E">
        <w:t>Background</w:t>
      </w:r>
      <w:bookmarkEnd w:id="4"/>
    </w:p>
    <w:p w:rsidR="00254E13" w:rsidP="00254E13" w:rsidRDefault="00AE4462" w14:paraId="28DE2B66" w14:textId="2104CC00">
      <w:pPr>
        <w:pStyle w:val="BodyText"/>
      </w:pPr>
      <w:r w:rsidRPr="00C86A1E">
        <w:t>Today</w:t>
      </w:r>
      <w:r w:rsidR="00AA6A1D">
        <w:t>,</w:t>
      </w:r>
      <w:r w:rsidR="00191AFE">
        <w:t xml:space="preserve"> both the Division Level and Facility Level FPC Report Open </w:t>
      </w:r>
      <w:proofErr w:type="spellStart"/>
      <w:r w:rsidR="00191AFE">
        <w:t>Reqs</w:t>
      </w:r>
      <w:proofErr w:type="spellEnd"/>
      <w:r w:rsidR="00191AFE">
        <w:t xml:space="preserve"> by Skill Mix does not show the FPC Plan’s Hired-In FTEs total value.</w:t>
      </w:r>
    </w:p>
    <w:p w:rsidR="006842D6" w:rsidP="00254E13" w:rsidRDefault="006842D6" w14:paraId="6FFE140A" w14:textId="77777777">
      <w:pPr>
        <w:pStyle w:val="BodyText"/>
      </w:pPr>
    </w:p>
    <w:p w:rsidRPr="00C86A1E" w:rsidR="00254E13" w:rsidP="00254E13" w:rsidRDefault="00254E13" w14:paraId="792A932E" w14:textId="0D52EB71">
      <w:pPr>
        <w:pStyle w:val="BodyText"/>
      </w:pPr>
      <w:r>
        <w:t>The business is asking</w:t>
      </w:r>
      <w:r w:rsidR="006842D6">
        <w:t xml:space="preserve"> </w:t>
      </w:r>
      <w:r w:rsidR="00191AFE">
        <w:t xml:space="preserve">that the FPC Report Open </w:t>
      </w:r>
      <w:proofErr w:type="spellStart"/>
      <w:r w:rsidR="00191AFE">
        <w:t>Reqs</w:t>
      </w:r>
      <w:proofErr w:type="spellEnd"/>
      <w:r w:rsidR="00191AFE">
        <w:t xml:space="preserve"> by Skill Mix has the Hired-In FTEs total value added into both the Division Level and Facility Level FPC Report</w:t>
      </w:r>
      <w:r w:rsidR="00BC109A">
        <w:t>s so that Users have that reference available when evaluating the Report’s data.</w:t>
      </w:r>
    </w:p>
    <w:p w:rsidRPr="00C86A1E" w:rsidR="006863EF" w:rsidP="00C86A1E" w:rsidRDefault="006863EF" w14:paraId="3B53F3D9" w14:textId="77777777">
      <w:pPr>
        <w:pStyle w:val="Heading2"/>
        <w:spacing w:before="200"/>
      </w:pPr>
      <w:bookmarkStart w:name="_Toc225942439" w:id="5"/>
      <w:r w:rsidRPr="00C86A1E">
        <w:t>Proposals</w:t>
      </w:r>
      <w:bookmarkEnd w:id="5"/>
    </w:p>
    <w:p w:rsidRPr="00C86A1E" w:rsidR="00C4058E" w:rsidP="00C86A1E" w:rsidRDefault="00254E13" w14:paraId="3B53F3DA" w14:textId="2324D606">
      <w:pPr>
        <w:pStyle w:val="BodyText"/>
      </w:pPr>
      <w:r>
        <w:t xml:space="preserve">Scope:  </w:t>
      </w:r>
      <w:r w:rsidR="00BC109A">
        <w:t>FPC</w:t>
      </w:r>
      <w:r w:rsidR="006842D6">
        <w:t xml:space="preserve"> will</w:t>
      </w:r>
    </w:p>
    <w:p w:rsidR="00C5581D" w:rsidP="009A0FE4" w:rsidRDefault="00BC109A" w14:paraId="5915A426" w14:textId="1E37F70C">
      <w:pPr>
        <w:pStyle w:val="BodyText"/>
        <w:numPr>
          <w:ilvl w:val="0"/>
          <w:numId w:val="16"/>
        </w:numPr>
      </w:pPr>
      <w:r>
        <w:t>Within the Division Level and Facility Level Reports</w:t>
      </w:r>
    </w:p>
    <w:p w:rsidRPr="00C86A1E" w:rsidR="006B6AFA" w:rsidP="009A0FE4" w:rsidRDefault="00BC109A" w14:paraId="2269C3DD" w14:textId="590F081A">
      <w:pPr>
        <w:pStyle w:val="BodyText"/>
        <w:numPr>
          <w:ilvl w:val="1"/>
          <w:numId w:val="16"/>
        </w:numPr>
      </w:pPr>
      <w:r>
        <w:t>Add a column showing the Department Plan’s Total Hired-In FTEs value from the Plan</w:t>
      </w:r>
    </w:p>
    <w:p w:rsidR="00254E13" w:rsidP="00254E13" w:rsidRDefault="00E446B2" w14:paraId="47EFCF2A" w14:textId="77777777">
      <w:pPr>
        <w:pStyle w:val="Heading2"/>
        <w:spacing w:before="200"/>
      </w:pPr>
      <w:bookmarkStart w:name="_Toc514316362" w:id="6"/>
      <w:bookmarkStart w:name="_Toc225942440" w:id="7"/>
      <w:r w:rsidRPr="00C86A1E">
        <w:t>Assumptions, Constraints, and Dependencies</w:t>
      </w:r>
      <w:bookmarkEnd w:id="6"/>
      <w:bookmarkEnd w:id="7"/>
    </w:p>
    <w:p w:rsidR="00254E13" w:rsidP="009A0FE4" w:rsidRDefault="00254E13" w14:paraId="45656626" w14:textId="08329442">
      <w:pPr>
        <w:pStyle w:val="OverviewList"/>
        <w:numPr>
          <w:ilvl w:val="0"/>
          <w:numId w:val="15"/>
        </w:numPr>
      </w:pPr>
      <w:r>
        <w:t>Assumptions</w:t>
      </w:r>
      <w:r w:rsidRPr="00A76DF6">
        <w:t>:</w:t>
      </w:r>
    </w:p>
    <w:p w:rsidRPr="00254E13" w:rsidR="00254E13" w:rsidP="009A0FE4" w:rsidRDefault="006842D6" w14:paraId="176E5670" w14:textId="471E27E0">
      <w:pPr>
        <w:pStyle w:val="BodyTextIndent2"/>
        <w:numPr>
          <w:ilvl w:val="1"/>
          <w:numId w:val="15"/>
        </w:numPr>
      </w:pPr>
      <w:r>
        <w:t xml:space="preserve">List unless </w:t>
      </w:r>
      <w:r w:rsidR="00454AB5">
        <w:t>N/A</w:t>
      </w:r>
    </w:p>
    <w:p w:rsidR="00254E13" w:rsidP="009A0FE4" w:rsidRDefault="00254E13" w14:paraId="553E32DD" w14:textId="08D19C3B">
      <w:pPr>
        <w:pStyle w:val="OverviewList"/>
        <w:numPr>
          <w:ilvl w:val="0"/>
          <w:numId w:val="15"/>
        </w:numPr>
      </w:pPr>
      <w:r>
        <w:t>Constraints:</w:t>
      </w:r>
    </w:p>
    <w:p w:rsidRPr="00254E13" w:rsidR="00454AB5" w:rsidP="00454AB5" w:rsidRDefault="006842D6" w14:paraId="0FA0A564" w14:textId="52EFAE46">
      <w:pPr>
        <w:pStyle w:val="BodyTextIndent2"/>
        <w:numPr>
          <w:ilvl w:val="1"/>
          <w:numId w:val="15"/>
        </w:numPr>
      </w:pPr>
      <w:r>
        <w:t xml:space="preserve">List unless </w:t>
      </w:r>
      <w:r w:rsidR="00454AB5">
        <w:t>N/A</w:t>
      </w:r>
    </w:p>
    <w:p w:rsidR="00254E13" w:rsidP="009A0FE4" w:rsidRDefault="00254E13" w14:paraId="71423C36" w14:textId="77777777">
      <w:pPr>
        <w:pStyle w:val="OverviewList"/>
        <w:numPr>
          <w:ilvl w:val="0"/>
          <w:numId w:val="15"/>
        </w:numPr>
      </w:pPr>
      <w:r>
        <w:t>Dependencies:</w:t>
      </w:r>
    </w:p>
    <w:p w:rsidRPr="00254E13" w:rsidR="00254E13" w:rsidP="00454AB5" w:rsidRDefault="006842D6" w14:paraId="3D6F7F85" w14:textId="5821496A">
      <w:pPr>
        <w:pStyle w:val="BodyTextIndent2"/>
        <w:numPr>
          <w:ilvl w:val="1"/>
          <w:numId w:val="15"/>
        </w:numPr>
      </w:pPr>
      <w:r>
        <w:t xml:space="preserve">List unless </w:t>
      </w:r>
      <w:r w:rsidR="00454AB5">
        <w:t>N/A</w:t>
      </w:r>
    </w:p>
    <w:p w:rsidRPr="00C86A1E" w:rsidR="00254E13" w:rsidP="00254E13" w:rsidRDefault="00254E13" w14:paraId="0BB80EA9" w14:textId="7C1FF68B">
      <w:pPr>
        <w:pStyle w:val="OverviewList"/>
        <w:numPr>
          <w:ilvl w:val="0"/>
          <w:numId w:val="0"/>
        </w:numPr>
      </w:pPr>
    </w:p>
    <w:p w:rsidRPr="00C86A1E" w:rsidR="00F3295E" w:rsidP="00C86A1E" w:rsidRDefault="00E0294C" w14:paraId="3B53F3FE" w14:textId="4171409A">
      <w:pPr>
        <w:pStyle w:val="Heading1"/>
      </w:pPr>
      <w:bookmarkStart w:name="_Ref519594677" w:id="8"/>
      <w:bookmarkStart w:name="_Ref519594679" w:id="9"/>
      <w:bookmarkStart w:name="_Toc225942441" w:id="10"/>
      <w:r w:rsidRPr="00C86A1E">
        <w:t>User Stories</w:t>
      </w:r>
      <w:bookmarkStart w:name="_Toc479248337" w:id="11"/>
      <w:bookmarkEnd w:id="8"/>
      <w:bookmarkEnd w:id="9"/>
      <w:bookmarkEnd w:id="10"/>
    </w:p>
    <w:p w:rsidRPr="00C86A1E" w:rsidR="00752125" w:rsidP="00C86A1E" w:rsidRDefault="00C76DCC" w14:paraId="7357D49D" w14:textId="587B08A5">
      <w:pPr>
        <w:pStyle w:val="Heading2"/>
        <w:spacing w:line="256" w:lineRule="auto"/>
      </w:pPr>
      <w:bookmarkStart w:name="_Toc225942442" w:id="12"/>
      <w:bookmarkEnd w:id="11"/>
      <w:r>
        <w:t xml:space="preserve">FPC Division and Facility </w:t>
      </w:r>
      <w:r w:rsidR="00C93D08">
        <w:t xml:space="preserve">Reports – Open </w:t>
      </w:r>
      <w:proofErr w:type="spellStart"/>
      <w:r w:rsidR="00C93D08">
        <w:t>Reqs</w:t>
      </w:r>
      <w:proofErr w:type="spellEnd"/>
      <w:r w:rsidR="00C93D08">
        <w:t xml:space="preserve"> by Skill Mix Add FTEs column</w:t>
      </w:r>
      <w:bookmarkEnd w:id="12"/>
    </w:p>
    <w:p w:rsidRPr="00C86A1E" w:rsidR="00752125" w:rsidP="00C86A1E" w:rsidRDefault="00752125" w14:paraId="0B8473CA" w14:textId="77777777">
      <w:pPr>
        <w:pStyle w:val="Heading3"/>
        <w:spacing w:line="256" w:lineRule="auto"/>
      </w:pPr>
      <w:r w:rsidRPr="00C86A1E">
        <w:t>Narrative</w:t>
      </w:r>
    </w:p>
    <w:p w:rsidR="00752125" w:rsidP="006B6AFA" w:rsidRDefault="00752125" w14:paraId="10116043" w14:textId="6199B32E">
      <w:pPr>
        <w:pStyle w:val="BodyText"/>
      </w:pPr>
      <w:r w:rsidRPr="00C86A1E">
        <w:t xml:space="preserve">As </w:t>
      </w:r>
      <w:r w:rsidR="00C93D08">
        <w:t xml:space="preserve">an FPC Report User, I need </w:t>
      </w:r>
      <w:r w:rsidR="005D0940">
        <w:t>both my</w:t>
      </w:r>
      <w:r w:rsidR="00C93D08">
        <w:t xml:space="preserve"> Division Level and Facility Level FPC </w:t>
      </w:r>
      <w:r w:rsidR="005D0940">
        <w:t xml:space="preserve">Open </w:t>
      </w:r>
      <w:proofErr w:type="spellStart"/>
      <w:r w:rsidR="005D0940">
        <w:t>Reqs</w:t>
      </w:r>
      <w:proofErr w:type="spellEnd"/>
      <w:r w:rsidR="00622087">
        <w:t>.</w:t>
      </w:r>
      <w:r w:rsidR="006E5913">
        <w:t xml:space="preserve"> </w:t>
      </w:r>
      <w:r w:rsidR="005D0940">
        <w:t xml:space="preserve">by Skill Mix </w:t>
      </w:r>
      <w:r w:rsidR="00C93D08">
        <w:t>Report</w:t>
      </w:r>
      <w:r w:rsidR="005D0940">
        <w:t>s</w:t>
      </w:r>
      <w:r w:rsidR="00700659">
        <w:t xml:space="preserve"> to show each Department Plan’s Total Hired-In FTEs in a column so I have further information to assist in my Plan’s evaluation.</w:t>
      </w:r>
    </w:p>
    <w:p w:rsidRPr="00C86A1E" w:rsidR="00752125" w:rsidP="00C86A1E" w:rsidRDefault="00752125" w14:paraId="05A6943B" w14:textId="339F03EF">
      <w:pPr>
        <w:pStyle w:val="Heading3"/>
        <w:spacing w:line="256" w:lineRule="auto"/>
      </w:pPr>
      <w:r w:rsidRPr="00C86A1E">
        <w:t xml:space="preserve">Activity Steps </w:t>
      </w:r>
    </w:p>
    <w:p w:rsidR="00752125" w:rsidP="009A0FE4" w:rsidRDefault="006B6AFA" w14:paraId="62913D26" w14:textId="3CE44FF0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Navigate to ISAS</w:t>
      </w:r>
      <w:r w:rsidR="000A088E">
        <w:rPr>
          <w:rFonts w:ascii="Arial" w:hAnsi="Arial" w:cs="Arial"/>
          <w:sz w:val="18"/>
          <w:szCs w:val="18"/>
        </w:rPr>
        <w:t>/FPC/Reports</w:t>
      </w:r>
    </w:p>
    <w:p w:rsidR="000A088E" w:rsidP="000A088E" w:rsidRDefault="000A088E" w14:paraId="063D168F" w14:textId="5AE51CA9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Run </w:t>
      </w:r>
      <w:r w:rsidRPr="00F63ADA" w:rsidR="00F63ADA">
        <w:rPr>
          <w:rFonts w:ascii="Arial" w:hAnsi="Arial" w:cs="Arial"/>
          <w:sz w:val="18"/>
          <w:szCs w:val="18"/>
        </w:rPr>
        <w:t xml:space="preserve">Division Open </w:t>
      </w:r>
      <w:proofErr w:type="spellStart"/>
      <w:r w:rsidRPr="00F63ADA" w:rsidR="00F63ADA">
        <w:rPr>
          <w:rFonts w:ascii="Arial" w:hAnsi="Arial" w:cs="Arial"/>
          <w:sz w:val="18"/>
          <w:szCs w:val="18"/>
        </w:rPr>
        <w:t>Reqs</w:t>
      </w:r>
      <w:proofErr w:type="spellEnd"/>
      <w:r w:rsidR="00622087">
        <w:rPr>
          <w:rFonts w:ascii="Arial" w:hAnsi="Arial" w:cs="Arial"/>
          <w:sz w:val="18"/>
          <w:szCs w:val="18"/>
        </w:rPr>
        <w:t>.</w:t>
      </w:r>
      <w:r w:rsidRPr="00F63ADA" w:rsidR="00F63ADA">
        <w:rPr>
          <w:rFonts w:ascii="Arial" w:hAnsi="Arial" w:cs="Arial"/>
          <w:sz w:val="18"/>
          <w:szCs w:val="18"/>
        </w:rPr>
        <w:t xml:space="preserve"> </w:t>
      </w:r>
      <w:r w:rsidR="00622087">
        <w:rPr>
          <w:rFonts w:ascii="Arial" w:hAnsi="Arial" w:cs="Arial"/>
          <w:sz w:val="18"/>
          <w:szCs w:val="18"/>
        </w:rPr>
        <w:t>by</w:t>
      </w:r>
      <w:r w:rsidRPr="00F63ADA" w:rsidR="00F63ADA">
        <w:rPr>
          <w:rFonts w:ascii="Arial" w:hAnsi="Arial" w:cs="Arial"/>
          <w:sz w:val="18"/>
          <w:szCs w:val="18"/>
        </w:rPr>
        <w:t xml:space="preserve"> Skill Mix Variance</w:t>
      </w:r>
      <w:r w:rsidR="00F63ADA">
        <w:rPr>
          <w:rFonts w:ascii="Arial" w:hAnsi="Arial" w:cs="Arial"/>
          <w:sz w:val="18"/>
          <w:szCs w:val="18"/>
        </w:rPr>
        <w:t xml:space="preserve"> Report </w:t>
      </w:r>
    </w:p>
    <w:p w:rsidRPr="00C86A1E" w:rsidR="00F63ADA" w:rsidP="000A088E" w:rsidRDefault="00F63ADA" w14:paraId="2BE42A52" w14:textId="60F90734">
      <w:pPr>
        <w:pStyle w:val="ListParagraph"/>
        <w:numPr>
          <w:ilvl w:val="1"/>
          <w:numId w:val="17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Run Facility</w:t>
      </w:r>
      <w:r w:rsidRPr="00F63ADA">
        <w:rPr>
          <w:rFonts w:ascii="Arial" w:hAnsi="Arial" w:cs="Arial"/>
          <w:sz w:val="18"/>
          <w:szCs w:val="18"/>
        </w:rPr>
        <w:t xml:space="preserve"> Open </w:t>
      </w:r>
      <w:proofErr w:type="spellStart"/>
      <w:r w:rsidRPr="00F63ADA">
        <w:rPr>
          <w:rFonts w:ascii="Arial" w:hAnsi="Arial" w:cs="Arial"/>
          <w:sz w:val="18"/>
          <w:szCs w:val="18"/>
        </w:rPr>
        <w:t>Reqs</w:t>
      </w:r>
      <w:proofErr w:type="spellEnd"/>
      <w:r w:rsidR="00622087">
        <w:rPr>
          <w:rFonts w:ascii="Arial" w:hAnsi="Arial" w:cs="Arial"/>
          <w:sz w:val="18"/>
          <w:szCs w:val="18"/>
        </w:rPr>
        <w:t>.</w:t>
      </w:r>
      <w:r w:rsidRPr="00F63ADA">
        <w:rPr>
          <w:rFonts w:ascii="Arial" w:hAnsi="Arial" w:cs="Arial"/>
          <w:sz w:val="18"/>
          <w:szCs w:val="18"/>
        </w:rPr>
        <w:t xml:space="preserve"> </w:t>
      </w:r>
      <w:r w:rsidR="00622087">
        <w:rPr>
          <w:rFonts w:ascii="Arial" w:hAnsi="Arial" w:cs="Arial"/>
          <w:sz w:val="18"/>
          <w:szCs w:val="18"/>
        </w:rPr>
        <w:t>by</w:t>
      </w:r>
      <w:r w:rsidRPr="00F63ADA">
        <w:rPr>
          <w:rFonts w:ascii="Arial" w:hAnsi="Arial" w:cs="Arial"/>
          <w:sz w:val="18"/>
          <w:szCs w:val="18"/>
        </w:rPr>
        <w:t xml:space="preserve"> Skill Mix Variance</w:t>
      </w:r>
      <w:r>
        <w:rPr>
          <w:rFonts w:ascii="Arial" w:hAnsi="Arial" w:cs="Arial"/>
          <w:sz w:val="18"/>
          <w:szCs w:val="18"/>
        </w:rPr>
        <w:t xml:space="preserve"> Report</w:t>
      </w:r>
    </w:p>
    <w:p w:rsidRPr="006842D6" w:rsidR="00AF02BE" w:rsidP="006842D6" w:rsidRDefault="00804C5F" w14:paraId="7C8AB9FD" w14:textId="45F624B8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Observe the new column “Hired-In FTEs”</w:t>
      </w:r>
    </w:p>
    <w:p w:rsidRPr="006842D6" w:rsidR="00752125" w:rsidP="00C86A1E" w:rsidRDefault="00752125" w14:paraId="166E1779" w14:textId="77777777">
      <w:pPr>
        <w:pStyle w:val="Heading3"/>
        <w:spacing w:line="256" w:lineRule="auto"/>
      </w:pPr>
      <w:r w:rsidRPr="006842D6">
        <w:t>Acceptance Criteria</w:t>
      </w:r>
    </w:p>
    <w:p w:rsidRPr="006842D6" w:rsidR="00393618" w:rsidP="00393618" w:rsidRDefault="006842D6" w14:paraId="112EAB22" w14:textId="640C7717">
      <w:pPr>
        <w:pStyle w:val="ListParagraph"/>
        <w:numPr>
          <w:ilvl w:val="0"/>
          <w:numId w:val="18"/>
        </w:num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 w:rsidRPr="006842D6">
        <w:rPr>
          <w:rFonts w:ascii="Arial" w:hAnsi="Arial" w:cs="Arial"/>
          <w:color w:val="404040" w:themeColor="text1" w:themeTint="BF"/>
          <w:sz w:val="18"/>
          <w:szCs w:val="18"/>
        </w:rPr>
        <w:t>User sees</w:t>
      </w:r>
      <w:r w:rsidR="00804C5F">
        <w:rPr>
          <w:rFonts w:ascii="Arial" w:hAnsi="Arial" w:cs="Arial"/>
          <w:color w:val="404040" w:themeColor="text1" w:themeTint="BF"/>
          <w:sz w:val="18"/>
          <w:szCs w:val="18"/>
        </w:rPr>
        <w:t>, within the existing Column Grouping “</w:t>
      </w:r>
      <w:r w:rsidRPr="006842D6">
        <w:rPr>
          <w:rFonts w:ascii="Arial" w:hAnsi="Arial" w:cs="Arial"/>
          <w:color w:val="404040" w:themeColor="text1" w:themeTint="BF"/>
          <w:sz w:val="18"/>
          <w:szCs w:val="18"/>
        </w:rPr>
        <w:t xml:space="preserve"> </w:t>
      </w:r>
      <w:r w:rsidRPr="00B942ED" w:rsidR="00B942ED">
        <w:rPr>
          <w:rFonts w:ascii="Arial" w:hAnsi="Arial" w:cs="Arial"/>
          <w:color w:val="404040" w:themeColor="text1" w:themeTint="BF"/>
          <w:sz w:val="18"/>
          <w:szCs w:val="18"/>
        </w:rPr>
        <w:t>Paid FTE's Core</w:t>
      </w:r>
      <w:r w:rsidR="00B942ED">
        <w:rPr>
          <w:rFonts w:ascii="Arial" w:hAnsi="Arial" w:cs="Arial"/>
          <w:color w:val="404040" w:themeColor="text1" w:themeTint="BF"/>
          <w:sz w:val="18"/>
          <w:szCs w:val="18"/>
        </w:rPr>
        <w:t xml:space="preserve">”, a new column is added directly to the right of the </w:t>
      </w:r>
      <w:r w:rsidR="002533AB">
        <w:rPr>
          <w:rFonts w:ascii="Arial" w:hAnsi="Arial" w:cs="Arial"/>
          <w:color w:val="404040" w:themeColor="text1" w:themeTint="BF"/>
          <w:sz w:val="18"/>
          <w:szCs w:val="18"/>
        </w:rPr>
        <w:t>“</w:t>
      </w:r>
      <w:r w:rsidRPr="002533AB" w:rsidR="002533AB">
        <w:rPr>
          <w:rFonts w:ascii="Arial" w:hAnsi="Arial" w:cs="Arial"/>
          <w:color w:val="404040" w:themeColor="text1" w:themeTint="BF"/>
          <w:sz w:val="18"/>
          <w:szCs w:val="18"/>
        </w:rPr>
        <w:t>Net Req.</w:t>
      </w:r>
      <w:r w:rsidR="002533AB">
        <w:rPr>
          <w:rFonts w:ascii="Arial" w:hAnsi="Arial" w:cs="Arial"/>
          <w:color w:val="404040" w:themeColor="text1" w:themeTint="BF"/>
          <w:sz w:val="18"/>
          <w:szCs w:val="18"/>
        </w:rPr>
        <w:t>” column</w:t>
      </w:r>
    </w:p>
    <w:p w:rsidRPr="006842D6" w:rsidR="00393618" w:rsidP="00393618" w:rsidRDefault="002533AB" w14:paraId="4667FD69" w14:textId="1C08E32C">
      <w:pPr>
        <w:pStyle w:val="ListParagraph"/>
        <w:numPr>
          <w:ilvl w:val="1"/>
          <w:numId w:val="18"/>
        </w:numPr>
        <w:spacing w:before="60"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>Column Label</w:t>
      </w:r>
    </w:p>
    <w:p w:rsidR="00F510B7" w:rsidP="008C33E4" w:rsidRDefault="002533AB" w14:paraId="06AE342F" w14:textId="11D64BE3">
      <w:pPr>
        <w:pStyle w:val="ListParagraph"/>
        <w:numPr>
          <w:ilvl w:val="2"/>
          <w:numId w:val="18"/>
        </w:num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>Hired-In FTEs</w:t>
      </w:r>
    </w:p>
    <w:p w:rsidR="002533AB" w:rsidP="002533AB" w:rsidRDefault="00210988" w14:paraId="17F01656" w14:textId="7CE2EDD7">
      <w:pPr>
        <w:pStyle w:val="ListParagraph"/>
        <w:numPr>
          <w:ilvl w:val="1"/>
          <w:numId w:val="18"/>
        </w:num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 xml:space="preserve">Displays the FPC Department Plan’s </w:t>
      </w:r>
    </w:p>
    <w:p w:rsidR="00210988" w:rsidP="00210988" w:rsidRDefault="00210988" w14:paraId="1B543184" w14:textId="5EBFD3A3">
      <w:pPr>
        <w:pStyle w:val="ListParagraph"/>
        <w:numPr>
          <w:ilvl w:val="2"/>
          <w:numId w:val="18"/>
        </w:num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>Total Hired-In FTEs value</w:t>
      </w:r>
    </w:p>
    <w:p w:rsidR="00D265DF" w:rsidP="006E5913" w:rsidRDefault="00D265DF" w14:paraId="7EDCA536" w14:textId="3BA41297">
      <w:pPr>
        <w:pStyle w:val="ListParagraph"/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noProof/>
        </w:rPr>
        <w:drawing>
          <wp:inline distT="0" distB="0" distL="0" distR="0" wp14:anchorId="4720DC03" wp14:editId="0FF87EF7">
            <wp:extent cx="6387199" cy="2430684"/>
            <wp:effectExtent l="0" t="0" r="0" b="8255"/>
            <wp:docPr id="104694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41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1222" cy="243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EAD" w:rsidP="00BD6F35" w:rsidRDefault="00EB3D38" w14:paraId="1514C5D9" w14:textId="5C05423B">
      <w:pPr>
        <w:spacing w:after="60"/>
        <w:ind w:left="72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noProof/>
        </w:rPr>
        <w:drawing>
          <wp:inline distT="0" distB="0" distL="0" distR="0" wp14:anchorId="65B96548" wp14:editId="1F30F24C">
            <wp:extent cx="6279266" cy="1873895"/>
            <wp:effectExtent l="0" t="0" r="7620" b="0"/>
            <wp:docPr id="12596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12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7803" cy="188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35" w:rsidP="00BD6F35" w:rsidRDefault="00BD6F35" w14:paraId="369440AC" w14:textId="35C0FEDD">
      <w:p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>Report Example:</w:t>
      </w:r>
    </w:p>
    <w:p w:rsidRPr="00F770D0" w:rsidR="00BD6F35" w:rsidP="00BD6F35" w:rsidRDefault="00BD6F35" w14:paraId="003A7C72" w14:textId="66B92D88">
      <w:pPr>
        <w:spacing w:after="6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object w:dxaOrig="1508" w:dyaOrig="984" w14:anchorId="6914B0F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5pt;height:49.5pt" o:ole="" type="#_x0000_t75">
            <v:imagedata o:title="" r:id="rId15"/>
          </v:shape>
          <o:OLEObject Type="Embed" ProgID="Excel.Sheet.12" ShapeID="_x0000_i1025" DrawAspect="Icon" ObjectID="_1837382205" r:id="rId16"/>
        </w:object>
      </w:r>
    </w:p>
    <w:sectPr w:rsidRPr="00F770D0" w:rsidR="00BD6F35" w:rsidSect="00B171C9">
      <w:footerReference w:type="default" r:id="rId17"/>
      <w:pgSz w:w="12240" w:h="15840" w:orient="portrait" w:code="1"/>
      <w:pgMar w:top="720" w:right="720" w:bottom="720" w:left="720" w:header="54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877" w:rsidP="00A1376D" w:rsidRDefault="002C6877" w14:paraId="5768C78F" w14:textId="77777777">
      <w:pPr>
        <w:spacing w:line="240" w:lineRule="auto"/>
      </w:pPr>
      <w:r>
        <w:separator/>
      </w:r>
    </w:p>
  </w:endnote>
  <w:endnote w:type="continuationSeparator" w:id="0">
    <w:p w:rsidR="002C6877" w:rsidP="00A1376D" w:rsidRDefault="002C6877" w14:paraId="01750B4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9A5" w:rsidP="006B053E" w:rsidRDefault="00EC49A5" w14:paraId="3B53F419" w14:textId="4B628DE5">
    <w:pPr>
      <w:pStyle w:val="Footer"/>
    </w:pPr>
    <w:r>
      <w:t xml:space="preserve">Last Modified: </w:t>
    </w:r>
    <w:r>
      <w:fldChar w:fldCharType="begin"/>
    </w:r>
    <w:r>
      <w:instrText xml:space="preserve"> SAVEDATE  \@ "M/d/yyyy h:mm am/pm"  \* MERGEFORMAT </w:instrText>
    </w:r>
    <w:r>
      <w:fldChar w:fldCharType="separate"/>
    </w:r>
    <w:r w:rsidR="00191AFE">
      <w:rPr>
        <w:noProof/>
      </w:rPr>
      <w:t>2//2023  AM</w:t>
    </w:r>
    <w:r>
      <w:fldChar w:fldCharType="end"/>
    </w:r>
    <w:r>
      <w:tab/>
    </w:r>
    <w:r>
      <w:t xml:space="preserve">Modified By:  </w:t>
    </w:r>
    <w:r>
      <w:fldChar w:fldCharType="begin"/>
    </w:r>
    <w:r>
      <w:instrText>LASTSAVEDBY   \* MERGEFORMAT</w:instrText>
    </w:r>
    <w:r>
      <w:fldChar w:fldCharType="separate"/>
    </w:r>
    <w:r>
      <w:rPr>
        <w:noProof/>
      </w:rPr>
      <w:t>Lauri Olsen</w:t>
    </w:r>
    <w:r>
      <w:fldChar w:fldCharType="end"/>
    </w:r>
    <w: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842D6">
      <w:rPr>
        <w:noProof/>
      </w:rPr>
      <w:t>4</w:t>
    </w:r>
    <w:r>
      <w:fldChar w:fldCharType="end"/>
    </w:r>
    <w:r>
      <w:t xml:space="preserve"> of </w:t>
    </w:r>
    <w:r>
      <w:fldChar w:fldCharType="begin"/>
    </w:r>
    <w:r>
      <w:instrText>NUMPAGES   \* MERGEFORMAT</w:instrText>
    </w:r>
    <w:r>
      <w:fldChar w:fldCharType="separate"/>
    </w:r>
    <w:r w:rsidR="006842D6">
      <w:rPr>
        <w:noProof/>
      </w:rPr>
      <w:t>7</w:t>
    </w:r>
    <w:r>
      <w:fldChar w:fldCharType="end"/>
    </w:r>
  </w:p>
  <w:p w:rsidR="00EC49A5" w:rsidRDefault="00EC49A5" w14:paraId="3B53F41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877" w:rsidP="00A1376D" w:rsidRDefault="002C6877" w14:paraId="729E8C0C" w14:textId="77777777">
      <w:pPr>
        <w:spacing w:line="240" w:lineRule="auto"/>
      </w:pPr>
      <w:r>
        <w:separator/>
      </w:r>
    </w:p>
  </w:footnote>
  <w:footnote w:type="continuationSeparator" w:id="0">
    <w:p w:rsidR="002C6877" w:rsidP="00A1376D" w:rsidRDefault="002C6877" w14:paraId="217D0FD1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EFF049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DA08272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0"/>
    <w:multiLevelType w:val="singleLevel"/>
    <w:tmpl w:val="6F9A033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3" w15:restartNumberingAfterBreak="0">
    <w:nsid w:val="FFFFFF81"/>
    <w:multiLevelType w:val="singleLevel"/>
    <w:tmpl w:val="5ECC455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4" w15:restartNumberingAfterBreak="0">
    <w:nsid w:val="FFFFFF88"/>
    <w:multiLevelType w:val="singleLevel"/>
    <w:tmpl w:val="26B8B3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B0E0FD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022338BF"/>
    <w:multiLevelType w:val="multilevel"/>
    <w:tmpl w:val="6CA6796E"/>
    <w:styleLink w:val="TableBullets"/>
    <w:lvl w:ilvl="0">
      <w:start w:val="1"/>
      <w:numFmt w:val="bullet"/>
      <w:pStyle w:val="step"/>
      <w:lvlText w:val=""/>
      <w:lvlJc w:val="left"/>
      <w:pPr>
        <w:tabs>
          <w:tab w:val="num" w:pos="144"/>
        </w:tabs>
        <w:ind w:left="360" w:hanging="216"/>
      </w:pPr>
      <w:rPr>
        <w:rFonts w:ascii="Symbol" w:hAnsi="Symbol"/>
        <w:color w:val="333333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2423CCF"/>
    <w:multiLevelType w:val="hybridMultilevel"/>
    <w:tmpl w:val="3A9E0C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32E23CE"/>
    <w:multiLevelType w:val="hybridMultilevel"/>
    <w:tmpl w:val="8D12759E"/>
    <w:lvl w:ilvl="0" w:tplc="510A59FC">
      <w:start w:val="1"/>
      <w:numFmt w:val="upperLetter"/>
      <w:pStyle w:val="Appendix"/>
      <w:lvlText w:val="Appendix 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7E166A6"/>
    <w:multiLevelType w:val="hybridMultilevel"/>
    <w:tmpl w:val="B5FC1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80780"/>
    <w:multiLevelType w:val="hybridMultilevel"/>
    <w:tmpl w:val="F4063AA6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1C6F01C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16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1A83E29"/>
    <w:multiLevelType w:val="hybridMultilevel"/>
    <w:tmpl w:val="F6E672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15253"/>
    <w:multiLevelType w:val="hybridMultilevel"/>
    <w:tmpl w:val="0BF40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80E7F"/>
    <w:multiLevelType w:val="multilevel"/>
    <w:tmpl w:val="6CA6796E"/>
    <w:numStyleLink w:val="TableBullets"/>
  </w:abstractNum>
  <w:abstractNum w:abstractNumId="15" w15:restartNumberingAfterBreak="0">
    <w:nsid w:val="40DF644B"/>
    <w:multiLevelType w:val="hybridMultilevel"/>
    <w:tmpl w:val="B336B26E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428C3BE2"/>
    <w:multiLevelType w:val="hybridMultilevel"/>
    <w:tmpl w:val="2A08B996"/>
    <w:lvl w:ilvl="0" w:tplc="04090001">
      <w:start w:val="1"/>
      <w:numFmt w:val="bullet"/>
      <w:pStyle w:val="Bullet2Checkmark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b/>
        <w:i w:val="0"/>
        <w:color w:val="993300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</w:abstractNum>
  <w:abstractNum w:abstractNumId="17" w15:restartNumberingAfterBreak="0">
    <w:nsid w:val="466010AB"/>
    <w:multiLevelType w:val="hybridMultilevel"/>
    <w:tmpl w:val="6E2C081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2B0309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6A0E5AE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BF92C7E4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55A96A8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022F96A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E634D5D4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BAAE45AA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C2E3136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B595E7B"/>
    <w:multiLevelType w:val="multilevel"/>
    <w:tmpl w:val="8F4CDD38"/>
    <w:lvl w:ilvl="0">
      <w:start w:val="499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C%1"/>
      <w:lvlJc w:val="left"/>
      <w:pPr>
        <w:ind w:left="1166" w:hanging="1166"/>
      </w:pPr>
      <w:rPr>
        <w:rFonts w:hint="default"/>
      </w:rPr>
    </w:lvl>
    <w:lvl w:ilvl="1">
      <w:start w:val="1"/>
      <w:numFmt w:val="decimal"/>
      <w:lvlText w:val="UC%1.%2"/>
      <w:lvlJc w:val="left"/>
      <w:pPr>
        <w:tabs>
          <w:tab w:val="num" w:pos="1440"/>
        </w:tabs>
        <w:ind w:left="1267" w:hanging="1267"/>
      </w:pPr>
      <w:rPr>
        <w:rFonts w:hint="default"/>
      </w:rPr>
    </w:lvl>
    <w:lvl w:ilvl="2">
      <w:start w:val="1"/>
      <w:numFmt w:val="decimal"/>
      <w:lvlText w:val="UC%1.%2.%3"/>
      <w:lvlJc w:val="left"/>
      <w:pPr>
        <w:ind w:left="1166" w:hanging="1166"/>
      </w:pPr>
      <w:rPr>
        <w:rFonts w:hint="default"/>
      </w:rPr>
    </w:lvl>
    <w:lvl w:ilvl="3">
      <w:start w:val="1"/>
      <w:numFmt w:val="decimal"/>
      <w:pStyle w:val="UIRequirement"/>
      <w:lvlText w:val="UC%1.%2.%3.%4"/>
      <w:lvlJc w:val="left"/>
      <w:pPr>
        <w:tabs>
          <w:tab w:val="num" w:pos="1440"/>
        </w:tabs>
        <w:ind w:left="1267" w:hanging="1267"/>
      </w:pPr>
      <w:rPr>
        <w:rFonts w:hint="default"/>
      </w:rPr>
    </w:lvl>
    <w:lvl w:ilvl="4">
      <w:start w:val="1"/>
      <w:numFmt w:val="lowerLetter"/>
      <w:pStyle w:val="UIRequirementOption"/>
      <w:lvlText w:val="UC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Restart w:val="2"/>
      <w:pStyle w:val="ActivityRequirement"/>
      <w:lvlText w:val="UC%1.%2.%6"/>
      <w:lvlJc w:val="left"/>
      <w:pPr>
        <w:tabs>
          <w:tab w:val="num" w:pos="1440"/>
        </w:tabs>
        <w:ind w:left="1267" w:hanging="1267"/>
      </w:pPr>
      <w:rPr>
        <w:rFonts w:hint="default"/>
      </w:rPr>
    </w:lvl>
    <w:lvl w:ilvl="6">
      <w:start w:val="1"/>
      <w:numFmt w:val="lowerLetter"/>
      <w:pStyle w:val="ActivityRequirementOption"/>
      <w:lvlText w:val="UC%1.%2.%6.%7"/>
      <w:lvlJc w:val="left"/>
      <w:pPr>
        <w:ind w:left="144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D1662E"/>
    <w:multiLevelType w:val="hybridMultilevel"/>
    <w:tmpl w:val="4CE6AC40"/>
    <w:lvl w:ilvl="0" w:tplc="6B7867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507B22"/>
    <w:multiLevelType w:val="hybridMultilevel"/>
    <w:tmpl w:val="3A9E0C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08D4F1B"/>
    <w:multiLevelType w:val="hybridMultilevel"/>
    <w:tmpl w:val="6C8EF5E2"/>
    <w:lvl w:ilvl="0" w:tplc="912E16D4">
      <w:start w:val="1"/>
      <w:numFmt w:val="bullet"/>
      <w:pStyle w:val="ListBullet3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63254F51"/>
    <w:multiLevelType w:val="hybridMultilevel"/>
    <w:tmpl w:val="2BA255B4"/>
    <w:lvl w:ilvl="0" w:tplc="60806ED6">
      <w:start w:val="1"/>
      <w:numFmt w:val="upperLetter"/>
      <w:pStyle w:val="OverviewList"/>
      <w:lvlText w:val="%1."/>
      <w:lvlJc w:val="left"/>
      <w:pPr>
        <w:ind w:left="360" w:hanging="360"/>
      </w:pPr>
      <w:rPr>
        <w:rFonts w:hint="default"/>
      </w:rPr>
    </w:lvl>
    <w:lvl w:ilvl="1" w:tplc="12B0309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6A0E5AE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BF92C7E4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55A96A8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022F96A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E634D5D4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BAAE45AA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C2E3136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63DE7A66"/>
    <w:multiLevelType w:val="hybridMultilevel"/>
    <w:tmpl w:val="0BF40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447E44"/>
    <w:multiLevelType w:val="hybridMultilevel"/>
    <w:tmpl w:val="0BF40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7A0940"/>
    <w:multiLevelType w:val="hybridMultilevel"/>
    <w:tmpl w:val="3A9E0C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7610959">
    <w:abstractNumId w:val="5"/>
  </w:num>
  <w:num w:numId="2" w16cid:durableId="4676550">
    <w:abstractNumId w:val="4"/>
  </w:num>
  <w:num w:numId="3" w16cid:durableId="1056588953">
    <w:abstractNumId w:val="3"/>
  </w:num>
  <w:num w:numId="4" w16cid:durableId="272252392">
    <w:abstractNumId w:val="2"/>
  </w:num>
  <w:num w:numId="5" w16cid:durableId="765350794">
    <w:abstractNumId w:val="18"/>
  </w:num>
  <w:num w:numId="6" w16cid:durableId="669603042">
    <w:abstractNumId w:val="1"/>
  </w:num>
  <w:num w:numId="7" w16cid:durableId="319771835">
    <w:abstractNumId w:val="0"/>
  </w:num>
  <w:num w:numId="8" w16cid:durableId="503208877">
    <w:abstractNumId w:val="22"/>
  </w:num>
  <w:num w:numId="9" w16cid:durableId="1524712561">
    <w:abstractNumId w:val="11"/>
  </w:num>
  <w:num w:numId="10" w16cid:durableId="1880777354">
    <w:abstractNumId w:val="6"/>
  </w:num>
  <w:num w:numId="11" w16cid:durableId="368920454">
    <w:abstractNumId w:val="14"/>
  </w:num>
  <w:num w:numId="12" w16cid:durableId="1515993074">
    <w:abstractNumId w:val="8"/>
  </w:num>
  <w:num w:numId="13" w16cid:durableId="169027713">
    <w:abstractNumId w:val="16"/>
  </w:num>
  <w:num w:numId="14" w16cid:durableId="592591046">
    <w:abstractNumId w:val="21"/>
  </w:num>
  <w:num w:numId="15" w16cid:durableId="1076439307">
    <w:abstractNumId w:val="17"/>
  </w:num>
  <w:num w:numId="16" w16cid:durableId="663170249">
    <w:abstractNumId w:val="19"/>
  </w:num>
  <w:num w:numId="17" w16cid:durableId="6827077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9091942">
    <w:abstractNumId w:val="20"/>
  </w:num>
  <w:num w:numId="19" w16cid:durableId="259263862">
    <w:abstractNumId w:val="23"/>
  </w:num>
  <w:num w:numId="20" w16cid:durableId="53747980">
    <w:abstractNumId w:val="7"/>
  </w:num>
  <w:num w:numId="21" w16cid:durableId="794835620">
    <w:abstractNumId w:val="24"/>
  </w:num>
  <w:num w:numId="22" w16cid:durableId="137765998">
    <w:abstractNumId w:val="25"/>
  </w:num>
  <w:num w:numId="23" w16cid:durableId="1136679925">
    <w:abstractNumId w:val="12"/>
  </w:num>
  <w:num w:numId="24" w16cid:durableId="1912962966">
    <w:abstractNumId w:val="9"/>
  </w:num>
  <w:num w:numId="25" w16cid:durableId="199977410">
    <w:abstractNumId w:val="15"/>
  </w:num>
  <w:num w:numId="26" w16cid:durableId="866410194">
    <w:abstractNumId w:val="10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F6"/>
    <w:rsid w:val="00001E0C"/>
    <w:rsid w:val="00003284"/>
    <w:rsid w:val="0000569F"/>
    <w:rsid w:val="00007B26"/>
    <w:rsid w:val="0001034A"/>
    <w:rsid w:val="00011257"/>
    <w:rsid w:val="000160F3"/>
    <w:rsid w:val="00017320"/>
    <w:rsid w:val="0002154C"/>
    <w:rsid w:val="000261A6"/>
    <w:rsid w:val="0005515A"/>
    <w:rsid w:val="000552CD"/>
    <w:rsid w:val="00055430"/>
    <w:rsid w:val="00056E8D"/>
    <w:rsid w:val="000577F5"/>
    <w:rsid w:val="00057D0E"/>
    <w:rsid w:val="00063D15"/>
    <w:rsid w:val="00066A86"/>
    <w:rsid w:val="00067D2D"/>
    <w:rsid w:val="0007191B"/>
    <w:rsid w:val="00073864"/>
    <w:rsid w:val="00074EAC"/>
    <w:rsid w:val="00080454"/>
    <w:rsid w:val="00080C34"/>
    <w:rsid w:val="00081CD3"/>
    <w:rsid w:val="00082355"/>
    <w:rsid w:val="00082C11"/>
    <w:rsid w:val="00084041"/>
    <w:rsid w:val="00091BF7"/>
    <w:rsid w:val="000943AD"/>
    <w:rsid w:val="0009609A"/>
    <w:rsid w:val="000963BB"/>
    <w:rsid w:val="000974D2"/>
    <w:rsid w:val="000A07AE"/>
    <w:rsid w:val="000A088E"/>
    <w:rsid w:val="000A5FC6"/>
    <w:rsid w:val="000B7561"/>
    <w:rsid w:val="000B775E"/>
    <w:rsid w:val="000C1A65"/>
    <w:rsid w:val="000C3CE8"/>
    <w:rsid w:val="000D5C5D"/>
    <w:rsid w:val="000E08A2"/>
    <w:rsid w:val="000E14E6"/>
    <w:rsid w:val="000E35A4"/>
    <w:rsid w:val="000E432A"/>
    <w:rsid w:val="000E51EE"/>
    <w:rsid w:val="000E6DE4"/>
    <w:rsid w:val="000E75DC"/>
    <w:rsid w:val="000E78DF"/>
    <w:rsid w:val="000E7A09"/>
    <w:rsid w:val="000F0BB9"/>
    <w:rsid w:val="000F445E"/>
    <w:rsid w:val="000F5CDE"/>
    <w:rsid w:val="000F63D6"/>
    <w:rsid w:val="00101634"/>
    <w:rsid w:val="00102E53"/>
    <w:rsid w:val="001030CF"/>
    <w:rsid w:val="00105A73"/>
    <w:rsid w:val="00105F69"/>
    <w:rsid w:val="00111D4B"/>
    <w:rsid w:val="00114342"/>
    <w:rsid w:val="001154E8"/>
    <w:rsid w:val="001174B6"/>
    <w:rsid w:val="001174FB"/>
    <w:rsid w:val="00117A46"/>
    <w:rsid w:val="00121A28"/>
    <w:rsid w:val="00125220"/>
    <w:rsid w:val="001259E1"/>
    <w:rsid w:val="00132A48"/>
    <w:rsid w:val="00132B97"/>
    <w:rsid w:val="00132C1E"/>
    <w:rsid w:val="0013707D"/>
    <w:rsid w:val="00140B96"/>
    <w:rsid w:val="00145262"/>
    <w:rsid w:val="001453DB"/>
    <w:rsid w:val="00153295"/>
    <w:rsid w:val="00153BAB"/>
    <w:rsid w:val="00155F8C"/>
    <w:rsid w:val="00160701"/>
    <w:rsid w:val="001611AA"/>
    <w:rsid w:val="001652C2"/>
    <w:rsid w:val="0016670C"/>
    <w:rsid w:val="00166C75"/>
    <w:rsid w:val="00174956"/>
    <w:rsid w:val="001765A0"/>
    <w:rsid w:val="00177218"/>
    <w:rsid w:val="00186F4D"/>
    <w:rsid w:val="0019089F"/>
    <w:rsid w:val="0019115B"/>
    <w:rsid w:val="00191AFE"/>
    <w:rsid w:val="00191CEE"/>
    <w:rsid w:val="00193688"/>
    <w:rsid w:val="00193A0B"/>
    <w:rsid w:val="00193DD7"/>
    <w:rsid w:val="00194671"/>
    <w:rsid w:val="0019535D"/>
    <w:rsid w:val="001A5422"/>
    <w:rsid w:val="001A5ABA"/>
    <w:rsid w:val="001A6E0F"/>
    <w:rsid w:val="001B040D"/>
    <w:rsid w:val="001B79E1"/>
    <w:rsid w:val="001C3907"/>
    <w:rsid w:val="001C4F8A"/>
    <w:rsid w:val="001C5187"/>
    <w:rsid w:val="001D43CD"/>
    <w:rsid w:val="001D6FCE"/>
    <w:rsid w:val="001E7DC9"/>
    <w:rsid w:val="001F0CEA"/>
    <w:rsid w:val="001F15AA"/>
    <w:rsid w:val="001F46B5"/>
    <w:rsid w:val="00202759"/>
    <w:rsid w:val="002045A5"/>
    <w:rsid w:val="00207C3E"/>
    <w:rsid w:val="00210482"/>
    <w:rsid w:val="00210988"/>
    <w:rsid w:val="002128EC"/>
    <w:rsid w:val="00221796"/>
    <w:rsid w:val="00224038"/>
    <w:rsid w:val="00233316"/>
    <w:rsid w:val="00233735"/>
    <w:rsid w:val="00236FB1"/>
    <w:rsid w:val="00240789"/>
    <w:rsid w:val="002473F2"/>
    <w:rsid w:val="00251911"/>
    <w:rsid w:val="00252927"/>
    <w:rsid w:val="002533AB"/>
    <w:rsid w:val="002542B9"/>
    <w:rsid w:val="00254E13"/>
    <w:rsid w:val="00254FD7"/>
    <w:rsid w:val="0025628A"/>
    <w:rsid w:val="0025661E"/>
    <w:rsid w:val="00261026"/>
    <w:rsid w:val="00263893"/>
    <w:rsid w:val="00276FA6"/>
    <w:rsid w:val="002810C7"/>
    <w:rsid w:val="00281E8D"/>
    <w:rsid w:val="0028285B"/>
    <w:rsid w:val="00282C3C"/>
    <w:rsid w:val="002900DF"/>
    <w:rsid w:val="002923AC"/>
    <w:rsid w:val="00294212"/>
    <w:rsid w:val="00295E98"/>
    <w:rsid w:val="002A205A"/>
    <w:rsid w:val="002B1CEE"/>
    <w:rsid w:val="002B40C2"/>
    <w:rsid w:val="002B68F1"/>
    <w:rsid w:val="002B6DDD"/>
    <w:rsid w:val="002C0701"/>
    <w:rsid w:val="002C123B"/>
    <w:rsid w:val="002C1A12"/>
    <w:rsid w:val="002C4436"/>
    <w:rsid w:val="002C6877"/>
    <w:rsid w:val="002D140F"/>
    <w:rsid w:val="002D272D"/>
    <w:rsid w:val="002D3D8D"/>
    <w:rsid w:val="002E0B6A"/>
    <w:rsid w:val="002E5F09"/>
    <w:rsid w:val="002F28B7"/>
    <w:rsid w:val="002F430E"/>
    <w:rsid w:val="002F6C26"/>
    <w:rsid w:val="002F7061"/>
    <w:rsid w:val="0030137A"/>
    <w:rsid w:val="00302C53"/>
    <w:rsid w:val="003045FD"/>
    <w:rsid w:val="00310198"/>
    <w:rsid w:val="00310B44"/>
    <w:rsid w:val="00314E82"/>
    <w:rsid w:val="003160B3"/>
    <w:rsid w:val="00331254"/>
    <w:rsid w:val="0033333A"/>
    <w:rsid w:val="0033410D"/>
    <w:rsid w:val="00334E61"/>
    <w:rsid w:val="00335552"/>
    <w:rsid w:val="00341AF3"/>
    <w:rsid w:val="0034737B"/>
    <w:rsid w:val="003524EF"/>
    <w:rsid w:val="003535D0"/>
    <w:rsid w:val="00355915"/>
    <w:rsid w:val="00361802"/>
    <w:rsid w:val="00361D8A"/>
    <w:rsid w:val="00361F91"/>
    <w:rsid w:val="00364D84"/>
    <w:rsid w:val="00365611"/>
    <w:rsid w:val="003746D9"/>
    <w:rsid w:val="00375C53"/>
    <w:rsid w:val="003770AF"/>
    <w:rsid w:val="00377184"/>
    <w:rsid w:val="00384E88"/>
    <w:rsid w:val="0039054D"/>
    <w:rsid w:val="00393247"/>
    <w:rsid w:val="00393618"/>
    <w:rsid w:val="00397B06"/>
    <w:rsid w:val="003A14BF"/>
    <w:rsid w:val="003A212C"/>
    <w:rsid w:val="003A375B"/>
    <w:rsid w:val="003A44FB"/>
    <w:rsid w:val="003A4BB0"/>
    <w:rsid w:val="003B0FD8"/>
    <w:rsid w:val="003B4E33"/>
    <w:rsid w:val="003B66A1"/>
    <w:rsid w:val="003C1180"/>
    <w:rsid w:val="003C4BD8"/>
    <w:rsid w:val="003C5FE3"/>
    <w:rsid w:val="003C6505"/>
    <w:rsid w:val="003D3915"/>
    <w:rsid w:val="003D5C30"/>
    <w:rsid w:val="003F1116"/>
    <w:rsid w:val="003F3637"/>
    <w:rsid w:val="003F6143"/>
    <w:rsid w:val="003F6E39"/>
    <w:rsid w:val="00401902"/>
    <w:rsid w:val="004023CA"/>
    <w:rsid w:val="00404785"/>
    <w:rsid w:val="004067A2"/>
    <w:rsid w:val="004143D0"/>
    <w:rsid w:val="004147E2"/>
    <w:rsid w:val="004171DE"/>
    <w:rsid w:val="0041746E"/>
    <w:rsid w:val="00417597"/>
    <w:rsid w:val="004201D5"/>
    <w:rsid w:val="00421394"/>
    <w:rsid w:val="004250A5"/>
    <w:rsid w:val="004264FB"/>
    <w:rsid w:val="00436D01"/>
    <w:rsid w:val="00440869"/>
    <w:rsid w:val="00440DC9"/>
    <w:rsid w:val="00442DEC"/>
    <w:rsid w:val="00446964"/>
    <w:rsid w:val="00447270"/>
    <w:rsid w:val="0045024B"/>
    <w:rsid w:val="00452193"/>
    <w:rsid w:val="00453DE9"/>
    <w:rsid w:val="00454AB5"/>
    <w:rsid w:val="00455F45"/>
    <w:rsid w:val="004612FF"/>
    <w:rsid w:val="00462E5B"/>
    <w:rsid w:val="004634F3"/>
    <w:rsid w:val="0046371B"/>
    <w:rsid w:val="00464066"/>
    <w:rsid w:val="00467684"/>
    <w:rsid w:val="00481B0C"/>
    <w:rsid w:val="00483F36"/>
    <w:rsid w:val="00485A33"/>
    <w:rsid w:val="00487AB6"/>
    <w:rsid w:val="004928B1"/>
    <w:rsid w:val="0049501C"/>
    <w:rsid w:val="00497D3B"/>
    <w:rsid w:val="004A1EA1"/>
    <w:rsid w:val="004A290B"/>
    <w:rsid w:val="004A6FFB"/>
    <w:rsid w:val="004B145E"/>
    <w:rsid w:val="004B4D52"/>
    <w:rsid w:val="004B6261"/>
    <w:rsid w:val="004B7D7B"/>
    <w:rsid w:val="004C060C"/>
    <w:rsid w:val="004C18DA"/>
    <w:rsid w:val="004C7C55"/>
    <w:rsid w:val="004E2E96"/>
    <w:rsid w:val="004E4F58"/>
    <w:rsid w:val="004E5C0E"/>
    <w:rsid w:val="004E7BB6"/>
    <w:rsid w:val="004F0B9A"/>
    <w:rsid w:val="004F4F1C"/>
    <w:rsid w:val="004F7070"/>
    <w:rsid w:val="0050183F"/>
    <w:rsid w:val="00506EAD"/>
    <w:rsid w:val="0051666E"/>
    <w:rsid w:val="00522166"/>
    <w:rsid w:val="005248E7"/>
    <w:rsid w:val="00534AF6"/>
    <w:rsid w:val="00534E3D"/>
    <w:rsid w:val="00535BF2"/>
    <w:rsid w:val="00540043"/>
    <w:rsid w:val="0055085B"/>
    <w:rsid w:val="0055125A"/>
    <w:rsid w:val="0055456A"/>
    <w:rsid w:val="005545AA"/>
    <w:rsid w:val="00556025"/>
    <w:rsid w:val="00570DFC"/>
    <w:rsid w:val="005710FF"/>
    <w:rsid w:val="0057199B"/>
    <w:rsid w:val="0057312B"/>
    <w:rsid w:val="005774D3"/>
    <w:rsid w:val="00577733"/>
    <w:rsid w:val="00584B0A"/>
    <w:rsid w:val="00587C40"/>
    <w:rsid w:val="005902BF"/>
    <w:rsid w:val="005960F5"/>
    <w:rsid w:val="0059753A"/>
    <w:rsid w:val="005978E5"/>
    <w:rsid w:val="00597D59"/>
    <w:rsid w:val="005A0BA3"/>
    <w:rsid w:val="005B5315"/>
    <w:rsid w:val="005B5FA6"/>
    <w:rsid w:val="005C2F0F"/>
    <w:rsid w:val="005C5D4E"/>
    <w:rsid w:val="005D0940"/>
    <w:rsid w:val="005D29F4"/>
    <w:rsid w:val="005D48BD"/>
    <w:rsid w:val="005E4295"/>
    <w:rsid w:val="005E5759"/>
    <w:rsid w:val="005F000B"/>
    <w:rsid w:val="005F071C"/>
    <w:rsid w:val="005F0860"/>
    <w:rsid w:val="005F1D55"/>
    <w:rsid w:val="005F1E9A"/>
    <w:rsid w:val="005F6365"/>
    <w:rsid w:val="005F76A0"/>
    <w:rsid w:val="005F7950"/>
    <w:rsid w:val="00600F26"/>
    <w:rsid w:val="00607BB9"/>
    <w:rsid w:val="00611CDB"/>
    <w:rsid w:val="006215EC"/>
    <w:rsid w:val="0062188E"/>
    <w:rsid w:val="00622087"/>
    <w:rsid w:val="006247F0"/>
    <w:rsid w:val="00641C38"/>
    <w:rsid w:val="0064318F"/>
    <w:rsid w:val="0064374B"/>
    <w:rsid w:val="00643C50"/>
    <w:rsid w:val="00644590"/>
    <w:rsid w:val="00647223"/>
    <w:rsid w:val="00650A34"/>
    <w:rsid w:val="00651259"/>
    <w:rsid w:val="006512B7"/>
    <w:rsid w:val="00660B83"/>
    <w:rsid w:val="0066307E"/>
    <w:rsid w:val="00663D6B"/>
    <w:rsid w:val="006654E4"/>
    <w:rsid w:val="00673A20"/>
    <w:rsid w:val="0067429B"/>
    <w:rsid w:val="00674420"/>
    <w:rsid w:val="006803D6"/>
    <w:rsid w:val="006842D6"/>
    <w:rsid w:val="006855DE"/>
    <w:rsid w:val="006863EF"/>
    <w:rsid w:val="006908C6"/>
    <w:rsid w:val="00690F95"/>
    <w:rsid w:val="00693F28"/>
    <w:rsid w:val="006A5707"/>
    <w:rsid w:val="006B053E"/>
    <w:rsid w:val="006B1B4C"/>
    <w:rsid w:val="006B63B3"/>
    <w:rsid w:val="006B6AFA"/>
    <w:rsid w:val="006B7DE9"/>
    <w:rsid w:val="006C0C78"/>
    <w:rsid w:val="006C0CBF"/>
    <w:rsid w:val="006C1086"/>
    <w:rsid w:val="006C3D51"/>
    <w:rsid w:val="006D020D"/>
    <w:rsid w:val="006D15B0"/>
    <w:rsid w:val="006D2B7E"/>
    <w:rsid w:val="006D385F"/>
    <w:rsid w:val="006D76CB"/>
    <w:rsid w:val="006E5913"/>
    <w:rsid w:val="006F2870"/>
    <w:rsid w:val="006F4370"/>
    <w:rsid w:val="00700659"/>
    <w:rsid w:val="00726AED"/>
    <w:rsid w:val="00740DC6"/>
    <w:rsid w:val="00744B29"/>
    <w:rsid w:val="0074599C"/>
    <w:rsid w:val="007517A1"/>
    <w:rsid w:val="00752125"/>
    <w:rsid w:val="00752209"/>
    <w:rsid w:val="007572A7"/>
    <w:rsid w:val="0075786B"/>
    <w:rsid w:val="00757DB9"/>
    <w:rsid w:val="00762095"/>
    <w:rsid w:val="00762254"/>
    <w:rsid w:val="00762F74"/>
    <w:rsid w:val="00763873"/>
    <w:rsid w:val="00764F3E"/>
    <w:rsid w:val="00776DAD"/>
    <w:rsid w:val="00782505"/>
    <w:rsid w:val="00782DF5"/>
    <w:rsid w:val="00783164"/>
    <w:rsid w:val="00783320"/>
    <w:rsid w:val="00784C39"/>
    <w:rsid w:val="00786441"/>
    <w:rsid w:val="0079254F"/>
    <w:rsid w:val="00793201"/>
    <w:rsid w:val="00793B29"/>
    <w:rsid w:val="00794F3F"/>
    <w:rsid w:val="007A0018"/>
    <w:rsid w:val="007A0B17"/>
    <w:rsid w:val="007B5DFA"/>
    <w:rsid w:val="007C02C4"/>
    <w:rsid w:val="007C33C5"/>
    <w:rsid w:val="007D139B"/>
    <w:rsid w:val="007D284E"/>
    <w:rsid w:val="007D4257"/>
    <w:rsid w:val="007D637C"/>
    <w:rsid w:val="007F576A"/>
    <w:rsid w:val="007F6762"/>
    <w:rsid w:val="00800992"/>
    <w:rsid w:val="00800A3E"/>
    <w:rsid w:val="00804C5F"/>
    <w:rsid w:val="00810A6A"/>
    <w:rsid w:val="008138CD"/>
    <w:rsid w:val="008206E6"/>
    <w:rsid w:val="00822FC8"/>
    <w:rsid w:val="00824B38"/>
    <w:rsid w:val="008255E1"/>
    <w:rsid w:val="00827233"/>
    <w:rsid w:val="008304A7"/>
    <w:rsid w:val="0083277A"/>
    <w:rsid w:val="00833891"/>
    <w:rsid w:val="008403E2"/>
    <w:rsid w:val="00855417"/>
    <w:rsid w:val="00865557"/>
    <w:rsid w:val="008669EB"/>
    <w:rsid w:val="00870DDC"/>
    <w:rsid w:val="008754E7"/>
    <w:rsid w:val="0087673E"/>
    <w:rsid w:val="008819D8"/>
    <w:rsid w:val="008836C9"/>
    <w:rsid w:val="00890D69"/>
    <w:rsid w:val="0089112F"/>
    <w:rsid w:val="00892746"/>
    <w:rsid w:val="0089370C"/>
    <w:rsid w:val="008A100C"/>
    <w:rsid w:val="008A2268"/>
    <w:rsid w:val="008A2FCC"/>
    <w:rsid w:val="008A3BE6"/>
    <w:rsid w:val="008A3F5A"/>
    <w:rsid w:val="008A4098"/>
    <w:rsid w:val="008A412B"/>
    <w:rsid w:val="008B2E6F"/>
    <w:rsid w:val="008B61C0"/>
    <w:rsid w:val="008C1D89"/>
    <w:rsid w:val="008C33E4"/>
    <w:rsid w:val="008C7F82"/>
    <w:rsid w:val="008D0BE0"/>
    <w:rsid w:val="008D0FF7"/>
    <w:rsid w:val="008D18F4"/>
    <w:rsid w:val="008D5638"/>
    <w:rsid w:val="008D71C0"/>
    <w:rsid w:val="008E02FE"/>
    <w:rsid w:val="008E0EF6"/>
    <w:rsid w:val="008E2008"/>
    <w:rsid w:val="008F6E63"/>
    <w:rsid w:val="009012B4"/>
    <w:rsid w:val="00902D5F"/>
    <w:rsid w:val="00906D9E"/>
    <w:rsid w:val="00910C8B"/>
    <w:rsid w:val="00910D13"/>
    <w:rsid w:val="0091453B"/>
    <w:rsid w:val="00916A3A"/>
    <w:rsid w:val="009210BD"/>
    <w:rsid w:val="0092335B"/>
    <w:rsid w:val="00936943"/>
    <w:rsid w:val="00947244"/>
    <w:rsid w:val="00950C3C"/>
    <w:rsid w:val="009512DB"/>
    <w:rsid w:val="009535A0"/>
    <w:rsid w:val="00953B6D"/>
    <w:rsid w:val="00955481"/>
    <w:rsid w:val="00961C35"/>
    <w:rsid w:val="009713AA"/>
    <w:rsid w:val="00977D8B"/>
    <w:rsid w:val="00981AA8"/>
    <w:rsid w:val="00982058"/>
    <w:rsid w:val="00982A36"/>
    <w:rsid w:val="00985AFB"/>
    <w:rsid w:val="0099122F"/>
    <w:rsid w:val="0099248F"/>
    <w:rsid w:val="0099558F"/>
    <w:rsid w:val="009A0FE4"/>
    <w:rsid w:val="009A21AB"/>
    <w:rsid w:val="009A4472"/>
    <w:rsid w:val="009A51D7"/>
    <w:rsid w:val="009A6212"/>
    <w:rsid w:val="009B52F3"/>
    <w:rsid w:val="009C4263"/>
    <w:rsid w:val="009C4B0B"/>
    <w:rsid w:val="009D64A7"/>
    <w:rsid w:val="009D71BE"/>
    <w:rsid w:val="009D72C2"/>
    <w:rsid w:val="009E2224"/>
    <w:rsid w:val="009F002D"/>
    <w:rsid w:val="009F218F"/>
    <w:rsid w:val="009F2CF1"/>
    <w:rsid w:val="009F4249"/>
    <w:rsid w:val="009F4BC0"/>
    <w:rsid w:val="009F7AFE"/>
    <w:rsid w:val="00A058F0"/>
    <w:rsid w:val="00A07E67"/>
    <w:rsid w:val="00A1077E"/>
    <w:rsid w:val="00A11AD2"/>
    <w:rsid w:val="00A11DF3"/>
    <w:rsid w:val="00A1376D"/>
    <w:rsid w:val="00A13774"/>
    <w:rsid w:val="00A13FC5"/>
    <w:rsid w:val="00A2245C"/>
    <w:rsid w:val="00A22DAB"/>
    <w:rsid w:val="00A2374F"/>
    <w:rsid w:val="00A25DF2"/>
    <w:rsid w:val="00A26577"/>
    <w:rsid w:val="00A266B5"/>
    <w:rsid w:val="00A26A30"/>
    <w:rsid w:val="00A30AAB"/>
    <w:rsid w:val="00A310B5"/>
    <w:rsid w:val="00A33A56"/>
    <w:rsid w:val="00A3798E"/>
    <w:rsid w:val="00A44802"/>
    <w:rsid w:val="00A4548D"/>
    <w:rsid w:val="00A47544"/>
    <w:rsid w:val="00A504A3"/>
    <w:rsid w:val="00A53C75"/>
    <w:rsid w:val="00A54902"/>
    <w:rsid w:val="00A62620"/>
    <w:rsid w:val="00A62FB2"/>
    <w:rsid w:val="00A6643D"/>
    <w:rsid w:val="00A70DF1"/>
    <w:rsid w:val="00A74564"/>
    <w:rsid w:val="00A76B66"/>
    <w:rsid w:val="00A76DF6"/>
    <w:rsid w:val="00A872E5"/>
    <w:rsid w:val="00A87831"/>
    <w:rsid w:val="00A87C2F"/>
    <w:rsid w:val="00AA21BB"/>
    <w:rsid w:val="00AA375F"/>
    <w:rsid w:val="00AA64C3"/>
    <w:rsid w:val="00AA6A1D"/>
    <w:rsid w:val="00AA7456"/>
    <w:rsid w:val="00AB360C"/>
    <w:rsid w:val="00AB6A90"/>
    <w:rsid w:val="00AC2702"/>
    <w:rsid w:val="00AC34FF"/>
    <w:rsid w:val="00AD3675"/>
    <w:rsid w:val="00AD6407"/>
    <w:rsid w:val="00AE0B12"/>
    <w:rsid w:val="00AE4462"/>
    <w:rsid w:val="00AF02BE"/>
    <w:rsid w:val="00AF3B34"/>
    <w:rsid w:val="00AF4DB6"/>
    <w:rsid w:val="00AF4EA9"/>
    <w:rsid w:val="00B01325"/>
    <w:rsid w:val="00B0338E"/>
    <w:rsid w:val="00B03E0E"/>
    <w:rsid w:val="00B05669"/>
    <w:rsid w:val="00B154A0"/>
    <w:rsid w:val="00B161E3"/>
    <w:rsid w:val="00B171C9"/>
    <w:rsid w:val="00B2010E"/>
    <w:rsid w:val="00B21134"/>
    <w:rsid w:val="00B21480"/>
    <w:rsid w:val="00B23E08"/>
    <w:rsid w:val="00B325E9"/>
    <w:rsid w:val="00B367CC"/>
    <w:rsid w:val="00B42591"/>
    <w:rsid w:val="00B5147A"/>
    <w:rsid w:val="00B53E3B"/>
    <w:rsid w:val="00B540BF"/>
    <w:rsid w:val="00B5780E"/>
    <w:rsid w:val="00B638E2"/>
    <w:rsid w:val="00B650C7"/>
    <w:rsid w:val="00B65F6B"/>
    <w:rsid w:val="00B70859"/>
    <w:rsid w:val="00B711B2"/>
    <w:rsid w:val="00B800B2"/>
    <w:rsid w:val="00B83121"/>
    <w:rsid w:val="00B87FEA"/>
    <w:rsid w:val="00B93D88"/>
    <w:rsid w:val="00B942ED"/>
    <w:rsid w:val="00B94307"/>
    <w:rsid w:val="00BA2567"/>
    <w:rsid w:val="00BA25F6"/>
    <w:rsid w:val="00BA39CC"/>
    <w:rsid w:val="00BA577D"/>
    <w:rsid w:val="00BB063F"/>
    <w:rsid w:val="00BB1972"/>
    <w:rsid w:val="00BB54C0"/>
    <w:rsid w:val="00BB5B64"/>
    <w:rsid w:val="00BC109A"/>
    <w:rsid w:val="00BC4E5E"/>
    <w:rsid w:val="00BD1B87"/>
    <w:rsid w:val="00BD6F35"/>
    <w:rsid w:val="00BD7EA8"/>
    <w:rsid w:val="00BE10E7"/>
    <w:rsid w:val="00BE19F8"/>
    <w:rsid w:val="00BF016F"/>
    <w:rsid w:val="00BF17D9"/>
    <w:rsid w:val="00BF2599"/>
    <w:rsid w:val="00C00E6F"/>
    <w:rsid w:val="00C014DD"/>
    <w:rsid w:val="00C01FFB"/>
    <w:rsid w:val="00C0273B"/>
    <w:rsid w:val="00C03777"/>
    <w:rsid w:val="00C05385"/>
    <w:rsid w:val="00C07880"/>
    <w:rsid w:val="00C1044D"/>
    <w:rsid w:val="00C1599A"/>
    <w:rsid w:val="00C1610E"/>
    <w:rsid w:val="00C17DA7"/>
    <w:rsid w:val="00C2322D"/>
    <w:rsid w:val="00C255F0"/>
    <w:rsid w:val="00C26A06"/>
    <w:rsid w:val="00C3096E"/>
    <w:rsid w:val="00C31DAE"/>
    <w:rsid w:val="00C32A4A"/>
    <w:rsid w:val="00C4058E"/>
    <w:rsid w:val="00C4336D"/>
    <w:rsid w:val="00C451AF"/>
    <w:rsid w:val="00C45DF4"/>
    <w:rsid w:val="00C46D04"/>
    <w:rsid w:val="00C47DB2"/>
    <w:rsid w:val="00C5185B"/>
    <w:rsid w:val="00C52621"/>
    <w:rsid w:val="00C52B3D"/>
    <w:rsid w:val="00C5581D"/>
    <w:rsid w:val="00C57880"/>
    <w:rsid w:val="00C6234F"/>
    <w:rsid w:val="00C64848"/>
    <w:rsid w:val="00C70C4D"/>
    <w:rsid w:val="00C72432"/>
    <w:rsid w:val="00C72B40"/>
    <w:rsid w:val="00C74169"/>
    <w:rsid w:val="00C76DCC"/>
    <w:rsid w:val="00C77424"/>
    <w:rsid w:val="00C86A1E"/>
    <w:rsid w:val="00C90296"/>
    <w:rsid w:val="00C93775"/>
    <w:rsid w:val="00C9381F"/>
    <w:rsid w:val="00C93D08"/>
    <w:rsid w:val="00C95E5E"/>
    <w:rsid w:val="00C960FE"/>
    <w:rsid w:val="00CA1722"/>
    <w:rsid w:val="00CB1A0F"/>
    <w:rsid w:val="00CB740F"/>
    <w:rsid w:val="00CD1A16"/>
    <w:rsid w:val="00CD2B4F"/>
    <w:rsid w:val="00CD304F"/>
    <w:rsid w:val="00CD5685"/>
    <w:rsid w:val="00CD5E14"/>
    <w:rsid w:val="00CD75A5"/>
    <w:rsid w:val="00CD7714"/>
    <w:rsid w:val="00CE2DB2"/>
    <w:rsid w:val="00CE4D1C"/>
    <w:rsid w:val="00CE770A"/>
    <w:rsid w:val="00CF570D"/>
    <w:rsid w:val="00CF5FEE"/>
    <w:rsid w:val="00D04E2D"/>
    <w:rsid w:val="00D064BC"/>
    <w:rsid w:val="00D1528E"/>
    <w:rsid w:val="00D16EAD"/>
    <w:rsid w:val="00D265DF"/>
    <w:rsid w:val="00D27490"/>
    <w:rsid w:val="00D300EE"/>
    <w:rsid w:val="00D33757"/>
    <w:rsid w:val="00D363E9"/>
    <w:rsid w:val="00D404E5"/>
    <w:rsid w:val="00D423D4"/>
    <w:rsid w:val="00D44793"/>
    <w:rsid w:val="00D47717"/>
    <w:rsid w:val="00D52085"/>
    <w:rsid w:val="00D529DC"/>
    <w:rsid w:val="00D57303"/>
    <w:rsid w:val="00D60532"/>
    <w:rsid w:val="00D61C40"/>
    <w:rsid w:val="00D642AF"/>
    <w:rsid w:val="00D67054"/>
    <w:rsid w:val="00D71A34"/>
    <w:rsid w:val="00D83601"/>
    <w:rsid w:val="00D90628"/>
    <w:rsid w:val="00D91B06"/>
    <w:rsid w:val="00D9311A"/>
    <w:rsid w:val="00DA33A9"/>
    <w:rsid w:val="00DA56F7"/>
    <w:rsid w:val="00DA602A"/>
    <w:rsid w:val="00DB0634"/>
    <w:rsid w:val="00DB2AC8"/>
    <w:rsid w:val="00DB38DC"/>
    <w:rsid w:val="00DB3AD1"/>
    <w:rsid w:val="00DB7E35"/>
    <w:rsid w:val="00DB7EF5"/>
    <w:rsid w:val="00DD193F"/>
    <w:rsid w:val="00DD7455"/>
    <w:rsid w:val="00DE2512"/>
    <w:rsid w:val="00DE2C38"/>
    <w:rsid w:val="00DE2D95"/>
    <w:rsid w:val="00DE3BDD"/>
    <w:rsid w:val="00DE51C6"/>
    <w:rsid w:val="00DE5D3F"/>
    <w:rsid w:val="00DF31A7"/>
    <w:rsid w:val="00DF5393"/>
    <w:rsid w:val="00DF7727"/>
    <w:rsid w:val="00E001EE"/>
    <w:rsid w:val="00E0294C"/>
    <w:rsid w:val="00E03D0F"/>
    <w:rsid w:val="00E0589D"/>
    <w:rsid w:val="00E07431"/>
    <w:rsid w:val="00E07C52"/>
    <w:rsid w:val="00E11791"/>
    <w:rsid w:val="00E14D6C"/>
    <w:rsid w:val="00E2243D"/>
    <w:rsid w:val="00E239D0"/>
    <w:rsid w:val="00E2642A"/>
    <w:rsid w:val="00E2783E"/>
    <w:rsid w:val="00E30D72"/>
    <w:rsid w:val="00E320B9"/>
    <w:rsid w:val="00E3466E"/>
    <w:rsid w:val="00E37C0F"/>
    <w:rsid w:val="00E37E77"/>
    <w:rsid w:val="00E40109"/>
    <w:rsid w:val="00E446B2"/>
    <w:rsid w:val="00E47EBB"/>
    <w:rsid w:val="00E52D19"/>
    <w:rsid w:val="00E5324B"/>
    <w:rsid w:val="00E54318"/>
    <w:rsid w:val="00E55636"/>
    <w:rsid w:val="00E55A9D"/>
    <w:rsid w:val="00E6168E"/>
    <w:rsid w:val="00E6177E"/>
    <w:rsid w:val="00E6215D"/>
    <w:rsid w:val="00E65224"/>
    <w:rsid w:val="00E70ABD"/>
    <w:rsid w:val="00E72E7F"/>
    <w:rsid w:val="00E744BF"/>
    <w:rsid w:val="00E745D4"/>
    <w:rsid w:val="00E817F8"/>
    <w:rsid w:val="00E86AB6"/>
    <w:rsid w:val="00E87DD7"/>
    <w:rsid w:val="00E90BB6"/>
    <w:rsid w:val="00EA2126"/>
    <w:rsid w:val="00EA5BA7"/>
    <w:rsid w:val="00EA5D93"/>
    <w:rsid w:val="00EA6517"/>
    <w:rsid w:val="00EB3D38"/>
    <w:rsid w:val="00EB4302"/>
    <w:rsid w:val="00EC49A5"/>
    <w:rsid w:val="00EC52BD"/>
    <w:rsid w:val="00ED344A"/>
    <w:rsid w:val="00ED72D1"/>
    <w:rsid w:val="00EE3467"/>
    <w:rsid w:val="00EE6223"/>
    <w:rsid w:val="00EE7230"/>
    <w:rsid w:val="00EF1AB9"/>
    <w:rsid w:val="00EF4486"/>
    <w:rsid w:val="00EF7A3C"/>
    <w:rsid w:val="00F0204C"/>
    <w:rsid w:val="00F05110"/>
    <w:rsid w:val="00F05C93"/>
    <w:rsid w:val="00F10A0F"/>
    <w:rsid w:val="00F122F6"/>
    <w:rsid w:val="00F1476B"/>
    <w:rsid w:val="00F14EF9"/>
    <w:rsid w:val="00F278AE"/>
    <w:rsid w:val="00F3295E"/>
    <w:rsid w:val="00F50147"/>
    <w:rsid w:val="00F510B7"/>
    <w:rsid w:val="00F52C52"/>
    <w:rsid w:val="00F53B3F"/>
    <w:rsid w:val="00F5753E"/>
    <w:rsid w:val="00F60D29"/>
    <w:rsid w:val="00F60EE6"/>
    <w:rsid w:val="00F63ADA"/>
    <w:rsid w:val="00F64A15"/>
    <w:rsid w:val="00F6742F"/>
    <w:rsid w:val="00F770D0"/>
    <w:rsid w:val="00F77494"/>
    <w:rsid w:val="00F8008A"/>
    <w:rsid w:val="00F82B49"/>
    <w:rsid w:val="00F90B20"/>
    <w:rsid w:val="00F938AB"/>
    <w:rsid w:val="00F96DD8"/>
    <w:rsid w:val="00FA15C0"/>
    <w:rsid w:val="00FA2846"/>
    <w:rsid w:val="00FA3904"/>
    <w:rsid w:val="00FA6618"/>
    <w:rsid w:val="00FB286B"/>
    <w:rsid w:val="00FB48D2"/>
    <w:rsid w:val="00FC0C3C"/>
    <w:rsid w:val="00FC4DA0"/>
    <w:rsid w:val="00FC6326"/>
    <w:rsid w:val="00FD06C2"/>
    <w:rsid w:val="00FD28D0"/>
    <w:rsid w:val="00FD4122"/>
    <w:rsid w:val="00FE1D90"/>
    <w:rsid w:val="00FE7946"/>
    <w:rsid w:val="00FE7A1D"/>
    <w:rsid w:val="00FF6EA1"/>
    <w:rsid w:val="00FF7CCD"/>
    <w:rsid w:val="0D501FCB"/>
    <w:rsid w:val="4B6A4511"/>
    <w:rsid w:val="68A1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3F391"/>
  <w15:chartTrackingRefBased/>
  <w15:docId w15:val="{6E40CBB2-B845-4269-B035-2F9C85D4EC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uiPriority="0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uiPriority="0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uiPriority="0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uiPriority="0" w:semiHidden="1" w:unhideWhenUsed="1"/>
    <w:lsdException w:name="Strong" w:uiPriority="0" w:semiHidden="1" w:unhideWhenUsed="1" w:qFormat="1"/>
    <w:lsdException w:name="Emphasis" w:uiPriority="20" w:semiHidden="1" w:unhideWhenUsed="1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/>
    <w:lsdException w:name="Subtle Reference" w:uiPriority="31" w:semiHidden="1" w:unhideWhenUsed="1"/>
    <w:lsdException w:name="Intense Reference" w:uiPriority="32" w:semiHidden="1" w:unhideWhenUsed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393618"/>
    <w:pPr>
      <w:spacing w:before="60" w:after="0"/>
    </w:pPr>
    <w:rPr>
      <w:color w:val="4D4D4D"/>
    </w:rPr>
  </w:style>
  <w:style w:type="paragraph" w:styleId="Heading1">
    <w:name w:val="heading 1"/>
    <w:basedOn w:val="Normal"/>
    <w:next w:val="BodyTextIndent"/>
    <w:link w:val="Heading1Char"/>
    <w:qFormat/>
    <w:rsid w:val="00117A46"/>
    <w:pPr>
      <w:keepNext/>
      <w:keepLines/>
      <w:pageBreakBefore/>
      <w:numPr>
        <w:numId w:val="9"/>
      </w:numPr>
      <w:spacing w:before="240"/>
      <w:outlineLvl w:val="0"/>
    </w:pPr>
    <w:rPr>
      <w:rFonts w:asciiTheme="majorHAnsi" w:hAnsiTheme="majorHAnsi" w:eastAsiaTheme="majorEastAsia" w:cstheme="majorBidi"/>
      <w:color w:val="1E345D"/>
      <w:sz w:val="36"/>
      <w:szCs w:val="32"/>
    </w:rPr>
  </w:style>
  <w:style w:type="paragraph" w:styleId="Heading2">
    <w:name w:val="heading 2"/>
    <w:basedOn w:val="Heading1"/>
    <w:next w:val="BodyTextIndent"/>
    <w:link w:val="Heading2Char"/>
    <w:unhideWhenUsed/>
    <w:qFormat/>
    <w:rsid w:val="008669EB"/>
    <w:pPr>
      <w:pageBreakBefore w:val="0"/>
      <w:numPr>
        <w:ilvl w:val="1"/>
      </w:numPr>
      <w:ind w:left="576"/>
      <w:outlineLvl w:val="1"/>
    </w:pPr>
    <w:rPr>
      <w:sz w:val="32"/>
    </w:rPr>
  </w:style>
  <w:style w:type="paragraph" w:styleId="Heading3">
    <w:name w:val="heading 3"/>
    <w:basedOn w:val="Heading2"/>
    <w:next w:val="BodyTextIndent"/>
    <w:link w:val="Heading3Char"/>
    <w:unhideWhenUsed/>
    <w:qFormat/>
    <w:rsid w:val="00F8008A"/>
    <w:pPr>
      <w:numPr>
        <w:ilvl w:val="2"/>
      </w:numPr>
      <w:spacing w:before="120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0E75DC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0E75DC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0E75DC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0E75DC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0E75DC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0E75DC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737B"/>
    <w:pPr>
      <w:tabs>
        <w:tab w:val="right" w:pos="10080"/>
      </w:tabs>
      <w:spacing w:before="240" w:line="240" w:lineRule="auto"/>
      <w:ind w:left="-144"/>
      <w:jc w:val="both"/>
    </w:pPr>
    <w:rPr>
      <w:rFonts w:asciiTheme="majorHAnsi" w:hAnsiTheme="majorHAnsi"/>
      <w:color w:val="1E345D"/>
      <w:sz w:val="32"/>
    </w:rPr>
  </w:style>
  <w:style w:type="character" w:styleId="HeaderChar" w:customStyle="1">
    <w:name w:val="Header Char"/>
    <w:basedOn w:val="DefaultParagraphFont"/>
    <w:link w:val="Header"/>
    <w:rsid w:val="0034737B"/>
    <w:rPr>
      <w:rFonts w:asciiTheme="majorHAnsi" w:hAnsiTheme="majorHAnsi"/>
      <w:color w:val="1E345D"/>
      <w:sz w:val="32"/>
    </w:rPr>
  </w:style>
  <w:style w:type="paragraph" w:styleId="Footer">
    <w:name w:val="footer"/>
    <w:basedOn w:val="Normal"/>
    <w:link w:val="FooterChar"/>
    <w:uiPriority w:val="99"/>
    <w:rsid w:val="0034737B"/>
    <w:pPr>
      <w:tabs>
        <w:tab w:val="center" w:pos="4680"/>
        <w:tab w:val="right" w:pos="10800"/>
      </w:tabs>
      <w:spacing w:after="240" w:line="240" w:lineRule="auto"/>
    </w:pPr>
    <w:rPr>
      <w:color w:val="1E345D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34737B"/>
    <w:rPr>
      <w:color w:val="1E345D"/>
      <w:sz w:val="20"/>
    </w:rPr>
  </w:style>
  <w:style w:type="paragraph" w:styleId="NoSpacing">
    <w:name w:val="No Spacing"/>
    <w:link w:val="NoSpacingChar"/>
    <w:uiPriority w:val="1"/>
    <w:unhideWhenUsed/>
    <w:qFormat/>
    <w:rsid w:val="00577733"/>
    <w:pPr>
      <w:spacing w:after="0" w:line="240" w:lineRule="auto"/>
    </w:pPr>
    <w:rPr>
      <w:rFonts w:eastAsiaTheme="minorEastAsia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semiHidden/>
    <w:rsid w:val="009713AA"/>
    <w:rPr>
      <w:rFonts w:eastAsiaTheme="minorEastAsia"/>
      <w:lang w:eastAsia="zh-CN"/>
    </w:rPr>
  </w:style>
  <w:style w:type="character" w:styleId="Heading1Char" w:customStyle="1">
    <w:name w:val="Heading 1 Char"/>
    <w:basedOn w:val="DefaultParagraphFont"/>
    <w:link w:val="Heading1"/>
    <w:rsid w:val="00117A46"/>
    <w:rPr>
      <w:rFonts w:asciiTheme="majorHAnsi" w:hAnsiTheme="majorHAnsi" w:eastAsiaTheme="majorEastAsia" w:cstheme="majorBidi"/>
      <w:color w:val="1E345D"/>
      <w:sz w:val="36"/>
      <w:szCs w:val="32"/>
    </w:rPr>
  </w:style>
  <w:style w:type="paragraph" w:styleId="Title">
    <w:name w:val="Title"/>
    <w:basedOn w:val="NoSpacing"/>
    <w:next w:val="Normal"/>
    <w:link w:val="TitleChar"/>
    <w:unhideWhenUsed/>
    <w:qFormat/>
    <w:rsid w:val="0087673E"/>
    <w:pPr>
      <w:spacing w:before="720" w:after="480"/>
      <w:jc w:val="right"/>
    </w:pPr>
    <w:rPr>
      <w:rFonts w:asciiTheme="majorHAnsi" w:hAnsiTheme="majorHAnsi" w:eastAsiaTheme="majorEastAsia" w:cstheme="majorBidi"/>
      <w:color w:val="26528C"/>
      <w:sz w:val="64"/>
      <w:szCs w:val="64"/>
    </w:rPr>
  </w:style>
  <w:style w:type="character" w:styleId="TitleChar" w:customStyle="1">
    <w:name w:val="Title Char"/>
    <w:basedOn w:val="DefaultParagraphFont"/>
    <w:link w:val="Title"/>
    <w:rsid w:val="0087673E"/>
    <w:rPr>
      <w:rFonts w:asciiTheme="majorHAnsi" w:hAnsiTheme="majorHAnsi" w:eastAsiaTheme="majorEastAsia" w:cstheme="majorBidi"/>
      <w:color w:val="26528C"/>
      <w:sz w:val="64"/>
      <w:szCs w:val="6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9713AA"/>
    <w:rPr>
      <w:color w:val="808080"/>
    </w:rPr>
  </w:style>
  <w:style w:type="paragraph" w:styleId="Subtitle">
    <w:name w:val="Subtitle"/>
    <w:basedOn w:val="NoSpacing"/>
    <w:next w:val="Normal"/>
    <w:link w:val="SubtitleChar"/>
    <w:uiPriority w:val="11"/>
    <w:unhideWhenUsed/>
    <w:qFormat/>
    <w:rsid w:val="0087673E"/>
    <w:pPr>
      <w:spacing w:before="480" w:after="1200"/>
      <w:jc w:val="right"/>
    </w:pPr>
    <w:rPr>
      <w:rFonts w:asciiTheme="majorHAnsi" w:hAnsiTheme="majorHAnsi" w:cstheme="majorHAnsi"/>
      <w:color w:val="76859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7673E"/>
    <w:rPr>
      <w:rFonts w:asciiTheme="majorHAnsi" w:hAnsiTheme="majorHAnsi" w:eastAsiaTheme="minorEastAsia" w:cstheme="majorHAnsi"/>
      <w:color w:val="768591"/>
      <w:sz w:val="28"/>
      <w:szCs w:val="28"/>
      <w:lang w:eastAsia="zh-CN"/>
    </w:rPr>
  </w:style>
  <w:style w:type="character" w:styleId="Heading2Char" w:customStyle="1">
    <w:name w:val="Heading 2 Char"/>
    <w:basedOn w:val="DefaultParagraphFont"/>
    <w:link w:val="Heading2"/>
    <w:rsid w:val="008669EB"/>
    <w:rPr>
      <w:rFonts w:asciiTheme="majorHAnsi" w:hAnsiTheme="majorHAnsi" w:eastAsiaTheme="majorEastAsia" w:cstheme="majorBidi"/>
      <w:color w:val="1E345D"/>
      <w:sz w:val="32"/>
      <w:szCs w:val="32"/>
    </w:rPr>
  </w:style>
  <w:style w:type="table" w:styleId="TableGrid">
    <w:name w:val="Table Grid"/>
    <w:basedOn w:val="TableNormal"/>
    <w:uiPriority w:val="59"/>
    <w:rsid w:val="00FF7C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7Colorful-Accent1">
    <w:name w:val="List Table 7 Colorful Accent 1"/>
    <w:basedOn w:val="TableNormal"/>
    <w:uiPriority w:val="52"/>
    <w:rsid w:val="00FF7CC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F81B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F81B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F81B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F81B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Heading">
    <w:name w:val="TOC Heading"/>
    <w:basedOn w:val="Heading1"/>
    <w:next w:val="BodyTextIndent"/>
    <w:uiPriority w:val="39"/>
    <w:unhideWhenUsed/>
    <w:qFormat/>
    <w:rsid w:val="00117A46"/>
    <w:pPr>
      <w:pageBreakBefore w:val="0"/>
      <w:numPr>
        <w:numId w:val="0"/>
      </w:numPr>
      <w:spacing w:before="360" w:after="60"/>
    </w:pPr>
  </w:style>
  <w:style w:type="paragraph" w:styleId="TOC1">
    <w:name w:val="toc 1"/>
    <w:basedOn w:val="Normal"/>
    <w:next w:val="Normal"/>
    <w:autoRedefine/>
    <w:uiPriority w:val="39"/>
    <w:unhideWhenUsed/>
    <w:rsid w:val="00295E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5E9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5E98"/>
    <w:rPr>
      <w:color w:val="0000FF" w:themeColor="hyperlink"/>
      <w:u w:val="single"/>
    </w:rPr>
  </w:style>
  <w:style w:type="character" w:styleId="Heading3Char" w:customStyle="1">
    <w:name w:val="Heading 3 Char"/>
    <w:basedOn w:val="DefaultParagraphFont"/>
    <w:link w:val="Heading3"/>
    <w:rsid w:val="00F8008A"/>
    <w:rPr>
      <w:rFonts w:asciiTheme="majorHAnsi" w:hAnsiTheme="majorHAnsi" w:eastAsiaTheme="majorEastAsia" w:cstheme="majorBidi"/>
      <w:color w:val="1E345D"/>
      <w:sz w:val="26"/>
      <w:szCs w:val="26"/>
    </w:rPr>
  </w:style>
  <w:style w:type="paragraph" w:styleId="BodyText">
    <w:name w:val="Body Text"/>
    <w:basedOn w:val="Normal"/>
    <w:link w:val="BodyTextChar"/>
    <w:unhideWhenUsed/>
    <w:qFormat/>
    <w:rsid w:val="00F82B49"/>
    <w:rPr>
      <w:rFonts w:ascii="Arial" w:hAnsi="Arial"/>
      <w:sz w:val="18"/>
    </w:rPr>
  </w:style>
  <w:style w:type="character" w:styleId="BodyTextChar" w:customStyle="1">
    <w:name w:val="Body Text Char"/>
    <w:basedOn w:val="DefaultParagraphFont"/>
    <w:link w:val="BodyText"/>
    <w:rsid w:val="00F82B49"/>
    <w:rPr>
      <w:rFonts w:ascii="Arial" w:hAnsi="Arial"/>
      <w:color w:val="4D4D4D"/>
      <w:sz w:val="18"/>
    </w:rPr>
  </w:style>
  <w:style w:type="paragraph" w:styleId="BodyTextIndent">
    <w:name w:val="Body Text Indent"/>
    <w:basedOn w:val="BodyText"/>
    <w:link w:val="BodyTextIndentChar"/>
    <w:unhideWhenUsed/>
    <w:qFormat/>
    <w:rsid w:val="00B161E3"/>
    <w:pPr>
      <w:spacing w:after="60"/>
      <w:ind w:left="360"/>
    </w:pPr>
  </w:style>
  <w:style w:type="character" w:styleId="BodyTextIndentChar" w:customStyle="1">
    <w:name w:val="Body Text Indent Char"/>
    <w:basedOn w:val="DefaultParagraphFont"/>
    <w:link w:val="BodyTextIndent"/>
    <w:rsid w:val="00B161E3"/>
    <w:rPr>
      <w:color w:val="4D4D4D"/>
    </w:rPr>
  </w:style>
  <w:style w:type="paragraph" w:styleId="ListBullet">
    <w:name w:val="List Bullet"/>
    <w:basedOn w:val="Normal"/>
    <w:unhideWhenUsed/>
    <w:qFormat/>
    <w:rsid w:val="0033333A"/>
    <w:pPr>
      <w:numPr>
        <w:numId w:val="1"/>
      </w:numPr>
      <w:spacing w:before="0"/>
      <w:contextualSpacing/>
    </w:pPr>
  </w:style>
  <w:style w:type="paragraph" w:styleId="UIRequirement" w:customStyle="1">
    <w:name w:val="UI Requirement"/>
    <w:basedOn w:val="Normal"/>
    <w:qFormat/>
    <w:rsid w:val="00674420"/>
    <w:pPr>
      <w:numPr>
        <w:ilvl w:val="3"/>
        <w:numId w:val="5"/>
      </w:numPr>
      <w:tabs>
        <w:tab w:val="left" w:pos="1440"/>
      </w:tabs>
    </w:pPr>
  </w:style>
  <w:style w:type="paragraph" w:styleId="ListBullet2">
    <w:name w:val="List Bullet 2"/>
    <w:basedOn w:val="Normal"/>
    <w:uiPriority w:val="99"/>
    <w:unhideWhenUsed/>
    <w:qFormat/>
    <w:rsid w:val="00F82B49"/>
    <w:pPr>
      <w:contextualSpacing/>
    </w:pPr>
    <w:rPr>
      <w:rFonts w:ascii="Arial" w:hAnsi="Arial"/>
      <w:sz w:val="18"/>
    </w:rPr>
  </w:style>
  <w:style w:type="paragraph" w:styleId="UIRequirementOption" w:customStyle="1">
    <w:name w:val="UI Requirement Option"/>
    <w:basedOn w:val="UIRequirement"/>
    <w:qFormat/>
    <w:rsid w:val="00674420"/>
    <w:pPr>
      <w:numPr>
        <w:ilvl w:val="4"/>
      </w:numPr>
      <w:tabs>
        <w:tab w:val="clear" w:pos="1440"/>
        <w:tab w:val="left" w:pos="1620"/>
      </w:tabs>
    </w:pPr>
  </w:style>
  <w:style w:type="paragraph" w:styleId="Caption">
    <w:name w:val="caption"/>
    <w:basedOn w:val="Normal"/>
    <w:next w:val="Normal"/>
    <w:unhideWhenUsed/>
    <w:qFormat/>
    <w:rsid w:val="00A11AD2"/>
    <w:pPr>
      <w:keepNext/>
      <w:spacing w:after="200" w:line="240" w:lineRule="auto"/>
    </w:pPr>
    <w:rPr>
      <w:i/>
      <w:iCs/>
      <w:color w:val="1F497D" w:themeColor="text2"/>
    </w:rPr>
  </w:style>
  <w:style w:type="paragraph" w:styleId="ActivityRequirement" w:customStyle="1">
    <w:name w:val="Activity Requirement"/>
    <w:basedOn w:val="Normal"/>
    <w:qFormat/>
    <w:rsid w:val="00056E8D"/>
    <w:pPr>
      <w:numPr>
        <w:ilvl w:val="5"/>
        <w:numId w:val="5"/>
      </w:numPr>
      <w:tabs>
        <w:tab w:val="left" w:pos="1440"/>
      </w:tabs>
    </w:pPr>
  </w:style>
  <w:style w:type="paragraph" w:styleId="ActivityRequirementOption" w:customStyle="1">
    <w:name w:val="Activity Requirement Option"/>
    <w:basedOn w:val="ActivityRequirement"/>
    <w:qFormat/>
    <w:rsid w:val="00056E8D"/>
    <w:pPr>
      <w:numPr>
        <w:ilvl w:val="6"/>
      </w:numPr>
      <w:tabs>
        <w:tab w:val="clear" w:pos="1440"/>
        <w:tab w:val="left" w:pos="1620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9D71BE"/>
    <w:pPr>
      <w:spacing w:after="100"/>
      <w:ind w:left="440"/>
    </w:pPr>
  </w:style>
  <w:style w:type="paragraph" w:styleId="ListBullet4">
    <w:name w:val="List Bullet 4"/>
    <w:basedOn w:val="Normal"/>
    <w:uiPriority w:val="99"/>
    <w:unhideWhenUsed/>
    <w:rsid w:val="00355915"/>
    <w:pPr>
      <w:numPr>
        <w:numId w:val="3"/>
      </w:numPr>
      <w:tabs>
        <w:tab w:val="clear" w:pos="1440"/>
        <w:tab w:val="num" w:pos="1620"/>
      </w:tabs>
      <w:ind w:left="1620"/>
      <w:contextualSpacing/>
    </w:pPr>
  </w:style>
  <w:style w:type="paragraph" w:styleId="ListBullet5">
    <w:name w:val="List Bullet 5"/>
    <w:basedOn w:val="Normal"/>
    <w:uiPriority w:val="99"/>
    <w:unhideWhenUsed/>
    <w:rsid w:val="00355915"/>
    <w:pPr>
      <w:numPr>
        <w:numId w:val="4"/>
      </w:numPr>
      <w:tabs>
        <w:tab w:val="clear" w:pos="1800"/>
        <w:tab w:val="num" w:pos="1980"/>
      </w:tabs>
      <w:ind w:left="1980"/>
      <w:contextualSpacing/>
    </w:pPr>
  </w:style>
  <w:style w:type="paragraph" w:styleId="UIRequirementOptionBullet" w:customStyle="1">
    <w:name w:val="UI Requirement Option Bullet"/>
    <w:basedOn w:val="UIRequirementBullet"/>
    <w:unhideWhenUsed/>
    <w:qFormat/>
    <w:rsid w:val="00193688"/>
    <w:pPr>
      <w:tabs>
        <w:tab w:val="clear" w:pos="1620"/>
        <w:tab w:val="left" w:pos="1800"/>
      </w:tabs>
      <w:ind w:left="1800"/>
    </w:pPr>
  </w:style>
  <w:style w:type="paragraph" w:styleId="ListBullet3">
    <w:name w:val="List Bullet 3"/>
    <w:basedOn w:val="ListParagraph"/>
    <w:uiPriority w:val="99"/>
    <w:unhideWhenUsed/>
    <w:qFormat/>
    <w:rsid w:val="00783320"/>
    <w:pPr>
      <w:numPr>
        <w:numId w:val="14"/>
      </w:numPr>
      <w:spacing w:after="240"/>
    </w:pPr>
  </w:style>
  <w:style w:type="paragraph" w:styleId="UIRequirementBullet" w:customStyle="1">
    <w:name w:val="UI Requirement Bullet"/>
    <w:basedOn w:val="ListBullet"/>
    <w:unhideWhenUsed/>
    <w:qFormat/>
    <w:rsid w:val="00193688"/>
    <w:pPr>
      <w:tabs>
        <w:tab w:val="clear" w:pos="360"/>
        <w:tab w:val="num" w:pos="1620"/>
      </w:tabs>
      <w:ind w:left="1620"/>
    </w:pPr>
  </w:style>
  <w:style w:type="paragraph" w:styleId="UIRequirementBullet2" w:customStyle="1">
    <w:name w:val="UI Requirement Bullet 2"/>
    <w:basedOn w:val="UIRequirementBullet"/>
    <w:unhideWhenUsed/>
    <w:rsid w:val="00193688"/>
    <w:pPr>
      <w:tabs>
        <w:tab w:val="clear" w:pos="1620"/>
        <w:tab w:val="num" w:pos="1980"/>
      </w:tabs>
      <w:ind w:left="1980"/>
    </w:pPr>
  </w:style>
  <w:style w:type="paragraph" w:styleId="UIRequirementOptionBullet2" w:customStyle="1">
    <w:name w:val="UI Requirement Option Bullet 2"/>
    <w:basedOn w:val="UIRequirementOptionBullet"/>
    <w:unhideWhenUsed/>
    <w:rsid w:val="00193688"/>
    <w:pPr>
      <w:tabs>
        <w:tab w:val="clear" w:pos="1800"/>
        <w:tab w:val="left" w:pos="2160"/>
      </w:tabs>
      <w:ind w:left="2160"/>
    </w:pPr>
  </w:style>
  <w:style w:type="paragraph" w:styleId="ActivityRequirementBullet" w:customStyle="1">
    <w:name w:val="Activity Requirement Bullet"/>
    <w:basedOn w:val="ListBullet"/>
    <w:unhideWhenUsed/>
    <w:qFormat/>
    <w:rsid w:val="008403E2"/>
    <w:pPr>
      <w:tabs>
        <w:tab w:val="clear" w:pos="360"/>
        <w:tab w:val="num" w:pos="1620"/>
      </w:tabs>
      <w:ind w:left="1620"/>
    </w:pPr>
  </w:style>
  <w:style w:type="paragraph" w:styleId="ActivityRequirementBullet2" w:customStyle="1">
    <w:name w:val="Activity Requirement Bullet 2"/>
    <w:basedOn w:val="ActivityRequirementBullet"/>
    <w:semiHidden/>
    <w:unhideWhenUsed/>
    <w:rsid w:val="008403E2"/>
    <w:pPr>
      <w:tabs>
        <w:tab w:val="clear" w:pos="1620"/>
        <w:tab w:val="num" w:pos="1980"/>
      </w:tabs>
      <w:ind w:left="1980"/>
    </w:pPr>
  </w:style>
  <w:style w:type="paragraph" w:styleId="ApplicationRequirementOptionBullet" w:customStyle="1">
    <w:name w:val="Application Requirement Option Bullet"/>
    <w:basedOn w:val="ActivityRequirementBullet"/>
    <w:unhideWhenUsed/>
    <w:qFormat/>
    <w:rsid w:val="008403E2"/>
    <w:pPr>
      <w:tabs>
        <w:tab w:val="clear" w:pos="1620"/>
        <w:tab w:val="num" w:pos="1800"/>
      </w:tabs>
      <w:ind w:left="1800"/>
    </w:pPr>
  </w:style>
  <w:style w:type="paragraph" w:styleId="ApplicationRequirementOptionBullet2" w:customStyle="1">
    <w:name w:val="Application Requirement Option Bullet 2"/>
    <w:basedOn w:val="ApplicationRequirementOptionBullet"/>
    <w:unhideWhenUsed/>
    <w:rsid w:val="008403E2"/>
    <w:pPr>
      <w:tabs>
        <w:tab w:val="clear" w:pos="1800"/>
        <w:tab w:val="num" w:pos="2160"/>
      </w:tabs>
      <w:ind w:left="2160"/>
    </w:pPr>
  </w:style>
  <w:style w:type="paragraph" w:styleId="UIRequirementBullet3" w:customStyle="1">
    <w:name w:val="UI Requirement Bullet 3"/>
    <w:basedOn w:val="UIRequirementBullet2"/>
    <w:rsid w:val="00063D15"/>
    <w:pPr>
      <w:tabs>
        <w:tab w:val="clear" w:pos="1980"/>
        <w:tab w:val="num" w:pos="2340"/>
      </w:tabs>
      <w:ind w:left="2340"/>
    </w:pPr>
  </w:style>
  <w:style w:type="paragraph" w:styleId="UIRequirementBullet4" w:customStyle="1">
    <w:name w:val="UI Requirement Bullet 4"/>
    <w:basedOn w:val="UIRequirementBullet3"/>
    <w:rsid w:val="000A07AE"/>
    <w:pPr>
      <w:tabs>
        <w:tab w:val="clear" w:pos="2340"/>
        <w:tab w:val="num" w:pos="2700"/>
      </w:tabs>
      <w:ind w:left="2700"/>
    </w:pPr>
  </w:style>
  <w:style w:type="paragraph" w:styleId="ListNumber">
    <w:name w:val="List Number"/>
    <w:basedOn w:val="Normal"/>
    <w:uiPriority w:val="99"/>
    <w:unhideWhenUsed/>
    <w:rsid w:val="00CB740F"/>
    <w:pPr>
      <w:numPr>
        <w:numId w:val="2"/>
      </w:numPr>
      <w:contextualSpacing/>
    </w:pPr>
  </w:style>
  <w:style w:type="table" w:styleId="GridTable7Colorful-Accent3">
    <w:name w:val="Grid Table 7 Colorful Accent 3"/>
    <w:basedOn w:val="TableNormal"/>
    <w:uiPriority w:val="52"/>
    <w:rsid w:val="00CB740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color="C2D69B" w:themeColor="accent3" w:themeTint="99" w:sz="4" w:space="0"/>
        </w:tcBorders>
      </w:tcPr>
    </w:tblStylePr>
    <w:tblStylePr w:type="nwCell">
      <w:tblPr/>
      <w:tcPr>
        <w:tcBorders>
          <w:bottom w:val="single" w:color="C2D69B" w:themeColor="accent3" w:themeTint="99" w:sz="4" w:space="0"/>
        </w:tcBorders>
      </w:tcPr>
    </w:tblStylePr>
    <w:tblStylePr w:type="seCell">
      <w:tblPr/>
      <w:tcPr>
        <w:tcBorders>
          <w:top w:val="single" w:color="C2D69B" w:themeColor="accent3" w:themeTint="99" w:sz="4" w:space="0"/>
        </w:tcBorders>
      </w:tcPr>
    </w:tblStylePr>
    <w:tblStylePr w:type="swCell">
      <w:tblPr/>
      <w:tcPr>
        <w:tcBorders>
          <w:top w:val="single" w:color="C2D69B" w:themeColor="accent3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B740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color="95B3D7" w:themeColor="accent1" w:themeTint="99" w:sz="4" w:space="0"/>
        </w:tcBorders>
      </w:tcPr>
    </w:tblStylePr>
    <w:tblStylePr w:type="nwCell">
      <w:tblPr/>
      <w:tcPr>
        <w:tcBorders>
          <w:bottom w:val="single" w:color="95B3D7" w:themeColor="accent1" w:themeTint="99" w:sz="4" w:space="0"/>
        </w:tcBorders>
      </w:tcPr>
    </w:tblStylePr>
    <w:tblStylePr w:type="seCell">
      <w:tblPr/>
      <w:tcPr>
        <w:tcBorders>
          <w:top w:val="single" w:color="95B3D7" w:themeColor="accent1" w:themeTint="99" w:sz="4" w:space="0"/>
        </w:tcBorders>
      </w:tcPr>
    </w:tblStylePr>
    <w:tblStylePr w:type="swCell">
      <w:tblPr/>
      <w:tcPr>
        <w:tcBorders>
          <w:top w:val="single" w:color="95B3D7" w:themeColor="accent1" w:themeTint="99" w:sz="4" w:space="0"/>
        </w:tcBorders>
      </w:tcPr>
    </w:tblStylePr>
  </w:style>
  <w:style w:type="table" w:styleId="LightList-Accent1">
    <w:name w:val="Light List Accent 1"/>
    <w:basedOn w:val="TableNormal"/>
    <w:uiPriority w:val="61"/>
    <w:rsid w:val="004C060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ListParagraph">
    <w:name w:val="List Paragraph"/>
    <w:basedOn w:val="Normal"/>
    <w:uiPriority w:val="34"/>
    <w:qFormat/>
    <w:rsid w:val="00E0294C"/>
    <w:pPr>
      <w:spacing w:before="0" w:after="200" w:line="276" w:lineRule="auto"/>
      <w:ind w:left="720"/>
      <w:contextualSpacing/>
    </w:pPr>
    <w:rPr>
      <w:rFonts w:eastAsiaTheme="minorEastAsia"/>
    </w:rPr>
  </w:style>
  <w:style w:type="character" w:styleId="CommentReference">
    <w:name w:val="Comment Reference"/>
    <w:basedOn w:val="DefaultParagraphFont"/>
    <w:uiPriority w:val="99"/>
    <w:semiHidden/>
    <w:unhideWhenUsed/>
    <w:rsid w:val="002542B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542B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542B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2542B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542B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2542B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542B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40DC9"/>
    <w:pPr>
      <w:spacing w:after="0" w:line="240" w:lineRule="auto"/>
    </w:pPr>
  </w:style>
  <w:style w:type="paragraph" w:styleId="BodyTextIndent3">
    <w:name w:val="Body Text Indent 3"/>
    <w:basedOn w:val="Normal"/>
    <w:link w:val="BodyTextIndent3Char"/>
    <w:unhideWhenUsed/>
    <w:rsid w:val="006863EF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rsid w:val="006863EF"/>
    <w:rPr>
      <w:sz w:val="16"/>
      <w:szCs w:val="16"/>
    </w:rPr>
  </w:style>
  <w:style w:type="table" w:styleId="ListTable7Colorful">
    <w:name w:val="List Table 7 Colorful"/>
    <w:basedOn w:val="TableNormal"/>
    <w:uiPriority w:val="52"/>
    <w:rsid w:val="00483F3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Number2">
    <w:name w:val="List Number 2"/>
    <w:basedOn w:val="Normal"/>
    <w:uiPriority w:val="99"/>
    <w:unhideWhenUsed/>
    <w:qFormat/>
    <w:rsid w:val="00281E8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281E8D"/>
    <w:pPr>
      <w:numPr>
        <w:numId w:val="7"/>
      </w:numPr>
      <w:contextualSpacing/>
    </w:pPr>
  </w:style>
  <w:style w:type="character" w:styleId="Heading4Char" w:customStyle="1">
    <w:name w:val="Heading 4 Char"/>
    <w:basedOn w:val="DefaultParagraphFont"/>
    <w:link w:val="Heading4"/>
    <w:rsid w:val="000E75DC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rsid w:val="000E75DC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rsid w:val="000E75DC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0E75DC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8Char" w:customStyle="1">
    <w:name w:val="Heading 8 Char"/>
    <w:basedOn w:val="DefaultParagraphFont"/>
    <w:link w:val="Heading8"/>
    <w:rsid w:val="000E75DC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rsid w:val="000E75DC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TableBullets" w:customStyle="1">
    <w:name w:val="Table Bullets"/>
    <w:basedOn w:val="NoList"/>
    <w:rsid w:val="00D44793"/>
    <w:pPr>
      <w:numPr>
        <w:numId w:val="10"/>
      </w:numPr>
    </w:pPr>
  </w:style>
  <w:style w:type="paragraph" w:styleId="step" w:customStyle="1">
    <w:name w:val="step"/>
    <w:basedOn w:val="Normal"/>
    <w:rsid w:val="00D44793"/>
    <w:pPr>
      <w:keepLines/>
      <w:numPr>
        <w:numId w:val="10"/>
      </w:numPr>
      <w:spacing w:before="120" w:after="120" w:line="240" w:lineRule="auto"/>
    </w:pPr>
    <w:rPr>
      <w:rFonts w:ascii="Arial" w:hAnsi="Arial" w:eastAsia="Times New Roman" w:cs="Times New Roman"/>
      <w:bCs/>
      <w:color w:val="auto"/>
      <w:sz w:val="18"/>
      <w:szCs w:val="20"/>
    </w:rPr>
  </w:style>
  <w:style w:type="paragraph" w:styleId="buildstep" w:customStyle="1">
    <w:name w:val="build step"/>
    <w:basedOn w:val="Normal"/>
    <w:rsid w:val="00D44793"/>
    <w:pPr>
      <w:keepLines/>
      <w:numPr>
        <w:numId w:val="11"/>
      </w:numPr>
      <w:spacing w:before="0" w:after="120" w:line="240" w:lineRule="auto"/>
    </w:pPr>
    <w:rPr>
      <w:rFonts w:ascii="Arial Black" w:hAnsi="Arial Black" w:eastAsia="Times New Roman" w:cs="Times New Roman"/>
      <w:bCs/>
      <w:color w:val="auto"/>
      <w:sz w:val="18"/>
      <w:szCs w:val="20"/>
    </w:rPr>
  </w:style>
  <w:style w:type="paragraph" w:styleId="NormalBold" w:customStyle="1">
    <w:name w:val="Normal Bold"/>
    <w:link w:val="NormalBoldChar"/>
    <w:rsid w:val="001B79E1"/>
    <w:pPr>
      <w:spacing w:after="0" w:line="240" w:lineRule="auto"/>
    </w:pPr>
    <w:rPr>
      <w:rFonts w:ascii="Arial" w:hAnsi="Arial" w:eastAsia="Times New Roman" w:cs="Times New Roman"/>
      <w:b/>
      <w:bCs/>
      <w:color w:val="333333"/>
      <w:sz w:val="20"/>
      <w:szCs w:val="24"/>
    </w:rPr>
  </w:style>
  <w:style w:type="character" w:styleId="NormalBoldChar" w:customStyle="1">
    <w:name w:val="Normal Bold Char"/>
    <w:basedOn w:val="DefaultParagraphFont"/>
    <w:link w:val="NormalBold"/>
    <w:rsid w:val="001B79E1"/>
    <w:rPr>
      <w:rFonts w:ascii="Arial" w:hAnsi="Arial" w:eastAsia="Times New Roman" w:cs="Times New Roman"/>
      <w:b/>
      <w:bCs/>
      <w:color w:val="333333"/>
      <w:sz w:val="20"/>
      <w:szCs w:val="24"/>
    </w:rPr>
  </w:style>
  <w:style w:type="paragraph" w:styleId="TableHeadings" w:customStyle="1">
    <w:name w:val="Table Headings"/>
    <w:link w:val="TableHeadingsChar"/>
    <w:rsid w:val="001B79E1"/>
    <w:pPr>
      <w:spacing w:after="0" w:line="240" w:lineRule="auto"/>
    </w:pPr>
    <w:rPr>
      <w:rFonts w:ascii="Arial" w:hAnsi="Arial" w:eastAsia="Times New Roman" w:cs="Times New Roman"/>
      <w:b/>
      <w:color w:val="081F5B"/>
      <w:sz w:val="20"/>
      <w:szCs w:val="24"/>
    </w:rPr>
  </w:style>
  <w:style w:type="paragraph" w:styleId="Template-tabletitle" w:customStyle="1">
    <w:name w:val="Template - table title"/>
    <w:link w:val="Template-tabletitleChar"/>
    <w:rsid w:val="001B79E1"/>
    <w:pPr>
      <w:spacing w:after="40" w:line="240" w:lineRule="auto"/>
    </w:pPr>
    <w:rPr>
      <w:rFonts w:ascii="Arial" w:hAnsi="Arial" w:eastAsia="Times New Roman" w:cs="Times New Roman"/>
      <w:i/>
      <w:iCs/>
      <w:sz w:val="20"/>
      <w:szCs w:val="20"/>
    </w:rPr>
  </w:style>
  <w:style w:type="character" w:styleId="TableHeadingsChar" w:customStyle="1">
    <w:name w:val="Table Headings Char"/>
    <w:basedOn w:val="DefaultParagraphFont"/>
    <w:link w:val="TableHeadings"/>
    <w:rsid w:val="001B79E1"/>
    <w:rPr>
      <w:rFonts w:ascii="Arial" w:hAnsi="Arial" w:eastAsia="Times New Roman" w:cs="Times New Roman"/>
      <w:b/>
      <w:color w:val="081F5B"/>
      <w:sz w:val="20"/>
      <w:szCs w:val="24"/>
    </w:rPr>
  </w:style>
  <w:style w:type="paragraph" w:styleId="Table" w:customStyle="1">
    <w:name w:val="Table"/>
    <w:aliases w:val="5 Column"/>
    <w:basedOn w:val="TableHeadings"/>
    <w:link w:val="TableChar"/>
    <w:autoRedefine/>
    <w:qFormat/>
    <w:rsid w:val="001B79E1"/>
    <w:pPr>
      <w:contextualSpacing/>
    </w:pPr>
    <w:rPr>
      <w:color w:val="FFFFFF"/>
      <w:sz w:val="16"/>
    </w:rPr>
  </w:style>
  <w:style w:type="character" w:styleId="TableChar" w:customStyle="1">
    <w:name w:val="Table Char"/>
    <w:aliases w:val="5 Column Char"/>
    <w:basedOn w:val="TableHeadingsChar"/>
    <w:link w:val="Table"/>
    <w:rsid w:val="001B79E1"/>
    <w:rPr>
      <w:rFonts w:ascii="Arial" w:hAnsi="Arial" w:eastAsia="Times New Roman" w:cs="Times New Roman"/>
      <w:b/>
      <w:color w:val="FFFFFF"/>
      <w:sz w:val="16"/>
      <w:szCs w:val="24"/>
    </w:rPr>
  </w:style>
  <w:style w:type="table" w:styleId="MediumShading1-Accent11" w:customStyle="1">
    <w:name w:val="Medium Shading 1 - Accent 11"/>
    <w:basedOn w:val="TableNormal"/>
    <w:uiPriority w:val="63"/>
    <w:rsid w:val="001B79E1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ITSTable1" w:customStyle="1">
    <w:name w:val="IT&amp;S Table 1"/>
    <w:basedOn w:val="TableNormal"/>
    <w:uiPriority w:val="99"/>
    <w:qFormat/>
    <w:rsid w:val="001B79E1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StyleRowBandSize w:val="1"/>
    </w:tblPr>
    <w:tblStylePr w:type="firstRow">
      <w:pPr>
        <w:jc w:val="center"/>
      </w:pPr>
      <w:rPr>
        <w:rFonts w:ascii="Arial" w:hAnsi="Arial"/>
        <w:b/>
        <w:color w:val="FFFFFF"/>
        <w:sz w:val="16"/>
      </w:rPr>
      <w:tblPr/>
      <w:tcPr>
        <w:tcBorders>
          <w:insideV w:val="nil"/>
        </w:tcBorders>
        <w:shd w:val="clear" w:color="auto" w:fill="77A22F"/>
      </w:tcPr>
    </w:tblStylePr>
    <w:tblStylePr w:type="firstCol">
      <w:rPr>
        <w:rFonts w:ascii="Arial" w:hAnsi="Arial"/>
        <w:b/>
        <w:color w:val="77A22F"/>
        <w:sz w:val="18"/>
      </w:rPr>
    </w:tblStylePr>
    <w:tblStylePr w:type="band1Horz">
      <w:rPr>
        <w:rFonts w:ascii="Arial" w:hAnsi="Arial"/>
        <w:sz w:val="20"/>
      </w:rPr>
      <w:tblPr/>
      <w:tcPr>
        <w:tcBorders>
          <w:top w:val="single" w:color="E2F0CC" w:sz="8" w:space="0"/>
          <w:left w:val="single" w:color="E2F0CC" w:sz="8" w:space="0"/>
          <w:bottom w:val="single" w:color="E2F0CC" w:sz="8" w:space="0"/>
          <w:right w:val="single" w:color="E2F0CC" w:sz="8" w:space="0"/>
          <w:insideV w:val="single" w:color="B6D97D" w:sz="8" w:space="0"/>
        </w:tcBorders>
      </w:tcPr>
    </w:tblStylePr>
    <w:tblStylePr w:type="band2Horz">
      <w:rPr>
        <w:rFonts w:ascii="Arial" w:hAnsi="Arial"/>
        <w:color w:val="auto"/>
        <w:sz w:val="20"/>
      </w:rPr>
      <w:tblPr/>
      <w:tcPr>
        <w:tcBorders>
          <w:top w:val="single" w:color="E2F0CC" w:sz="8" w:space="0"/>
          <w:left w:val="single" w:color="E2F0CC" w:sz="8" w:space="0"/>
          <w:bottom w:val="single" w:color="E2F0CC" w:sz="8" w:space="0"/>
          <w:right w:val="single" w:color="E2F0CC" w:sz="8" w:space="0"/>
          <w:insideV w:val="single" w:color="B6D97D" w:sz="8" w:space="0"/>
        </w:tcBorders>
        <w:shd w:val="clear" w:color="auto" w:fill="E2F0CC"/>
      </w:tcPr>
    </w:tblStylePr>
  </w:style>
  <w:style w:type="paragraph" w:styleId="TableHeading" w:customStyle="1">
    <w:name w:val="Table Heading"/>
    <w:basedOn w:val="Template-tabletitle"/>
    <w:link w:val="TableHeadingChar"/>
    <w:qFormat/>
    <w:rsid w:val="001B79E1"/>
    <w:rPr>
      <w:b/>
      <w:color w:val="3D4F25"/>
    </w:rPr>
  </w:style>
  <w:style w:type="table" w:styleId="ITSTableDarkFrame" w:customStyle="1">
    <w:name w:val="IT&amp;S Table Dark Frame"/>
    <w:basedOn w:val="TableNormal"/>
    <w:uiPriority w:val="99"/>
    <w:qFormat/>
    <w:rsid w:val="001B79E1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StyleRowBandSize w:val="1"/>
      <w:tblBorders>
        <w:top w:val="single" w:color="77A22F" w:sz="4" w:space="0"/>
        <w:left w:val="single" w:color="77A22F" w:sz="4" w:space="0"/>
        <w:bottom w:val="single" w:color="77A22F" w:sz="4" w:space="0"/>
        <w:right w:val="single" w:color="77A22F" w:sz="4" w:space="0"/>
        <w:insideV w:val="single" w:color="77A22F" w:sz="4" w:space="0"/>
      </w:tblBorders>
    </w:tblPr>
    <w:tblStylePr w:type="firstRow">
      <w:rPr>
        <w:rFonts w:ascii="Arial" w:hAnsi="Arial"/>
        <w:b/>
        <w:color w:val="FFFFFF"/>
        <w:sz w:val="18"/>
      </w:rPr>
      <w:tblPr/>
      <w:tcPr>
        <w:shd w:val="clear" w:color="auto" w:fill="77A22F"/>
      </w:tcPr>
    </w:tblStylePr>
    <w:tblStylePr w:type="band1Horz">
      <w:pPr>
        <w:wordWrap/>
        <w:spacing w:beforeLines="0" w:beforeAutospacing="0" w:afterLines="0" w:afterAutospacing="0"/>
      </w:pPr>
      <w:rPr>
        <w:sz w:val="20"/>
      </w:rPr>
      <w:tblPr/>
      <w:tcPr>
        <w:shd w:val="clear" w:color="auto" w:fill="FFFFFF"/>
      </w:tcPr>
    </w:tblStylePr>
    <w:tblStylePr w:type="band2Horz">
      <w:pPr>
        <w:wordWrap/>
        <w:spacing w:beforeLines="0" w:beforeAutospacing="0" w:afterLines="0" w:afterAutospacing="0"/>
      </w:pPr>
      <w:tblPr/>
      <w:tcPr>
        <w:shd w:val="clear" w:color="auto" w:fill="E9F1DC"/>
      </w:tcPr>
    </w:tblStylePr>
  </w:style>
  <w:style w:type="character" w:styleId="Template-tabletitleChar" w:customStyle="1">
    <w:name w:val="Template - table title Char"/>
    <w:basedOn w:val="DefaultParagraphFont"/>
    <w:link w:val="Template-tabletitle"/>
    <w:rsid w:val="001B79E1"/>
    <w:rPr>
      <w:rFonts w:ascii="Arial" w:hAnsi="Arial" w:eastAsia="Times New Roman" w:cs="Times New Roman"/>
      <w:i/>
      <w:iCs/>
      <w:sz w:val="20"/>
      <w:szCs w:val="20"/>
    </w:rPr>
  </w:style>
  <w:style w:type="character" w:styleId="TableHeadingChar" w:customStyle="1">
    <w:name w:val="Table Heading Char"/>
    <w:basedOn w:val="Template-tabletitleChar"/>
    <w:link w:val="TableHeading"/>
    <w:rsid w:val="001B79E1"/>
    <w:rPr>
      <w:rFonts w:ascii="Arial" w:hAnsi="Arial" w:eastAsia="Times New Roman" w:cs="Times New Roman"/>
      <w:b/>
      <w:i/>
      <w:iCs/>
      <w:color w:val="3D4F25"/>
      <w:sz w:val="20"/>
      <w:szCs w:val="20"/>
    </w:rPr>
  </w:style>
  <w:style w:type="paragraph" w:styleId="Tabletext" w:customStyle="1">
    <w:name w:val="Tabletext"/>
    <w:basedOn w:val="Normal"/>
    <w:rsid w:val="001B79E1"/>
    <w:pPr>
      <w:keepLines/>
      <w:widowControl w:val="0"/>
      <w:overflowPunct w:val="0"/>
      <w:autoSpaceDE w:val="0"/>
      <w:autoSpaceDN w:val="0"/>
      <w:adjustRightInd w:val="0"/>
      <w:spacing w:before="0" w:after="120" w:line="240" w:lineRule="atLeast"/>
      <w:textAlignment w:val="baseline"/>
    </w:pPr>
    <w:rPr>
      <w:rFonts w:ascii="Times New Roman" w:hAnsi="Times New Roman" w:eastAsia="Times New Roman" w:cs="Times New Roman"/>
      <w:iCs/>
      <w:color w:val="auto"/>
      <w:szCs w:val="20"/>
    </w:rPr>
  </w:style>
  <w:style w:type="paragraph" w:styleId="Template" w:customStyle="1">
    <w:name w:val="Template"/>
    <w:basedOn w:val="Normal"/>
    <w:rsid w:val="001B79E1"/>
    <w:pPr>
      <w:spacing w:before="0" w:line="240" w:lineRule="auto"/>
    </w:pPr>
    <w:rPr>
      <w:rFonts w:ascii="Arial" w:hAnsi="Arial" w:eastAsia="Times New Roman" w:cs="Times New Roman"/>
      <w:i/>
      <w:iCs/>
      <w:color w:val="auto"/>
      <w:sz w:val="24"/>
      <w:szCs w:val="24"/>
    </w:rPr>
  </w:style>
  <w:style w:type="paragraph" w:styleId="template0" w:customStyle="1">
    <w:name w:val="template"/>
    <w:basedOn w:val="Normal"/>
    <w:rsid w:val="001B79E1"/>
    <w:pPr>
      <w:spacing w:before="0" w:line="240" w:lineRule="exact"/>
    </w:pPr>
    <w:rPr>
      <w:rFonts w:ascii="Arial" w:hAnsi="Arial" w:eastAsia="Times New Roman" w:cs="Times New Roman"/>
      <w:iCs/>
      <w:color w:val="auto"/>
      <w:szCs w:val="20"/>
    </w:rPr>
  </w:style>
  <w:style w:type="paragraph" w:styleId="Appendix" w:customStyle="1">
    <w:name w:val="Appendix"/>
    <w:basedOn w:val="Normal"/>
    <w:autoRedefine/>
    <w:rsid w:val="001B79E1"/>
    <w:pPr>
      <w:keepNext/>
      <w:keepLines/>
      <w:numPr>
        <w:numId w:val="12"/>
      </w:numPr>
      <w:spacing w:before="120" w:after="240" w:line="240" w:lineRule="atLeast"/>
    </w:pPr>
    <w:rPr>
      <w:rFonts w:ascii="Arial" w:hAnsi="Arial" w:eastAsia="Times New Roman" w:cs="Arial"/>
      <w:b/>
      <w:i/>
      <w:iCs/>
      <w:color w:val="auto"/>
      <w:sz w:val="36"/>
      <w:szCs w:val="20"/>
    </w:rPr>
  </w:style>
  <w:style w:type="paragraph" w:styleId="StyleTemplateRedCenteredBoxSinglesolidlineAuto05" w:customStyle="1">
    <w:name w:val="Style Template + Red Centered Box: (Single solid line Auto  0.5..."/>
    <w:basedOn w:val="Template"/>
    <w:autoRedefine/>
    <w:rsid w:val="001B79E1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ind w:left="720" w:right="720"/>
    </w:pPr>
    <w:rPr>
      <w:color w:val="FF0000"/>
      <w:szCs w:val="20"/>
    </w:rPr>
  </w:style>
  <w:style w:type="character" w:styleId="PageNumber">
    <w:name w:val="page number"/>
    <w:basedOn w:val="DefaultParagraphFont"/>
    <w:rsid w:val="001B79E1"/>
  </w:style>
  <w:style w:type="paragraph" w:styleId="SubtitleCover" w:customStyle="1">
    <w:name w:val="Subtitle Cover"/>
    <w:basedOn w:val="Normal"/>
    <w:next w:val="BodyText"/>
    <w:rsid w:val="001B79E1"/>
    <w:pPr>
      <w:keepNext/>
      <w:keepLines/>
      <w:spacing w:before="0" w:line="240" w:lineRule="auto"/>
    </w:pPr>
    <w:rPr>
      <w:rFonts w:ascii="Arial Black" w:hAnsi="Arial Black" w:eastAsia="Times New Roman" w:cs="Times New Roman"/>
      <w:color w:val="auto"/>
      <w:spacing w:val="-30"/>
      <w:kern w:val="22"/>
      <w:szCs w:val="20"/>
    </w:rPr>
  </w:style>
  <w:style w:type="paragraph" w:styleId="DefaultText" w:customStyle="1">
    <w:name w:val="Default Text"/>
    <w:basedOn w:val="Normal"/>
    <w:rsid w:val="001B79E1"/>
    <w:pPr>
      <w:spacing w:before="0" w:line="240" w:lineRule="auto"/>
    </w:pPr>
    <w:rPr>
      <w:rFonts w:ascii="Times New Roman" w:hAnsi="Times New Roman" w:eastAsia="Times New Roman" w:cs="Times New Roman"/>
      <w:snapToGrid w:val="0"/>
      <w:color w:val="auto"/>
      <w:sz w:val="24"/>
      <w:szCs w:val="20"/>
    </w:rPr>
  </w:style>
  <w:style w:type="character" w:styleId="FollowedHyperlink">
    <w:name w:val="FollowedHyperlink"/>
    <w:basedOn w:val="DefaultParagraphFont"/>
    <w:unhideWhenUsed/>
    <w:rsid w:val="001B79E1"/>
    <w:rPr>
      <w:color w:val="800080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E1"/>
    <w:pPr>
      <w:pBdr>
        <w:bottom w:val="single" w:color="4F81BD" w:themeColor="accent1" w:sz="4" w:space="4"/>
      </w:pBdr>
      <w:spacing w:before="200" w:after="280" w:line="276" w:lineRule="auto"/>
      <w:ind w:left="936" w:right="936"/>
    </w:pPr>
    <w:rPr>
      <w:rFonts w:eastAsia="Calibri" w:cs="Times New Roman"/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B79E1"/>
    <w:rPr>
      <w:rFonts w:eastAsia="Calibri" w:cs="Times New Roman"/>
      <w:b/>
      <w:bCs/>
      <w:i/>
      <w:iCs/>
      <w:color w:val="4F81BD" w:themeColor="accent1"/>
    </w:rPr>
  </w:style>
  <w:style w:type="paragraph" w:styleId="Template-SubSectionTier2" w:customStyle="1">
    <w:name w:val="Template - SubSection Tier 2"/>
    <w:rsid w:val="001B79E1"/>
    <w:pPr>
      <w:spacing w:after="0" w:line="240" w:lineRule="auto"/>
      <w:ind w:right="36"/>
    </w:pPr>
    <w:rPr>
      <w:rFonts w:ascii="Arial" w:hAnsi="Arial" w:eastAsia="Times New Roman" w:cs="Times New Roman"/>
      <w:b/>
      <w:color w:val="333333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B79E1"/>
    <w:rPr>
      <w:b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660"/>
    </w:pPr>
    <w:rPr>
      <w:rFonts w:eastAsiaTheme="minorEastAsia"/>
      <w:color w:val="auto"/>
    </w:rPr>
  </w:style>
  <w:style w:type="paragraph" w:styleId="TOC5">
    <w:name w:val="toc 5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880"/>
    </w:pPr>
    <w:rPr>
      <w:rFonts w:eastAsiaTheme="minorEastAsia"/>
      <w:color w:val="auto"/>
    </w:rPr>
  </w:style>
  <w:style w:type="paragraph" w:styleId="TOC6">
    <w:name w:val="toc 6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1100"/>
    </w:pPr>
    <w:rPr>
      <w:rFonts w:eastAsiaTheme="minorEastAsia"/>
      <w:color w:val="auto"/>
    </w:rPr>
  </w:style>
  <w:style w:type="paragraph" w:styleId="TOC7">
    <w:name w:val="toc 7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1320"/>
    </w:pPr>
    <w:rPr>
      <w:rFonts w:eastAsiaTheme="minorEastAsia"/>
      <w:color w:val="auto"/>
    </w:rPr>
  </w:style>
  <w:style w:type="paragraph" w:styleId="TOC8">
    <w:name w:val="toc 8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1540"/>
    </w:pPr>
    <w:rPr>
      <w:rFonts w:eastAsiaTheme="minorEastAsia"/>
      <w:color w:val="auto"/>
    </w:rPr>
  </w:style>
  <w:style w:type="paragraph" w:styleId="TOC9">
    <w:name w:val="toc 9"/>
    <w:basedOn w:val="Normal"/>
    <w:next w:val="Normal"/>
    <w:autoRedefine/>
    <w:uiPriority w:val="39"/>
    <w:unhideWhenUsed/>
    <w:rsid w:val="001B79E1"/>
    <w:pPr>
      <w:spacing w:before="0" w:after="100" w:line="276" w:lineRule="auto"/>
      <w:ind w:left="1760"/>
    </w:pPr>
    <w:rPr>
      <w:rFonts w:eastAsiaTheme="minorEastAsia"/>
      <w:color w:val="auto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79E1"/>
    <w:pPr>
      <w:spacing w:before="0" w:line="240" w:lineRule="auto"/>
    </w:pPr>
    <w:rPr>
      <w:rFonts w:eastAsia="Calibri" w:cs="Times New Roman"/>
      <w:color w:val="auto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1B79E1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B79E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B79E1"/>
    <w:pPr>
      <w:spacing w:before="0" w:after="240" w:line="240" w:lineRule="auto"/>
    </w:pPr>
    <w:rPr>
      <w:rFonts w:ascii="Verdana" w:hAnsi="Verdana" w:eastAsia="Times New Roman" w:cs="Times New Roman"/>
      <w:color w:val="000000"/>
      <w:sz w:val="15"/>
      <w:szCs w:val="15"/>
    </w:rPr>
  </w:style>
  <w:style w:type="paragraph" w:styleId="BodyTextIndent2">
    <w:name w:val="Body Text Indent 2"/>
    <w:basedOn w:val="BodyTextIndent"/>
    <w:link w:val="BodyTextIndent2Char"/>
    <w:rsid w:val="00783320"/>
    <w:pPr>
      <w:ind w:left="720"/>
    </w:pPr>
  </w:style>
  <w:style w:type="character" w:styleId="BodyTextIndent2Char" w:customStyle="1">
    <w:name w:val="Body Text Indent 2 Char"/>
    <w:basedOn w:val="DefaultParagraphFont"/>
    <w:link w:val="BodyTextIndent2"/>
    <w:rsid w:val="00783320"/>
    <w:rPr>
      <w:color w:val="4D4D4D"/>
    </w:rPr>
  </w:style>
  <w:style w:type="paragraph" w:styleId="BodyText2">
    <w:name w:val="Body Text 2"/>
    <w:basedOn w:val="Normal"/>
    <w:link w:val="BodyText2Char"/>
    <w:rsid w:val="001B79E1"/>
    <w:pPr>
      <w:spacing w:before="0" w:line="240" w:lineRule="auto"/>
      <w:jc w:val="center"/>
    </w:pPr>
    <w:rPr>
      <w:rFonts w:ascii="Times New Roman" w:hAnsi="Times New Roman" w:eastAsia="Times New Roman" w:cs="Times New Roman"/>
      <w:color w:val="auto"/>
      <w:sz w:val="20"/>
      <w:szCs w:val="20"/>
    </w:rPr>
  </w:style>
  <w:style w:type="character" w:styleId="BodyText2Char" w:customStyle="1">
    <w:name w:val="Body Text 2 Char"/>
    <w:basedOn w:val="DefaultParagraphFont"/>
    <w:link w:val="BodyText2"/>
    <w:rsid w:val="001B79E1"/>
    <w:rPr>
      <w:rFonts w:ascii="Times New Roman" w:hAnsi="Times New Roman" w:eastAsia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1B79E1"/>
    <w:pPr>
      <w:spacing w:before="0" w:line="240" w:lineRule="auto"/>
      <w:jc w:val="center"/>
    </w:pPr>
    <w:rPr>
      <w:rFonts w:ascii="Arial" w:hAnsi="Arial" w:eastAsia="Times New Roman" w:cs="Times New Roman"/>
      <w:color w:val="auto"/>
      <w:sz w:val="16"/>
      <w:szCs w:val="24"/>
    </w:rPr>
  </w:style>
  <w:style w:type="character" w:styleId="BodyText3Char" w:customStyle="1">
    <w:name w:val="Body Text 3 Char"/>
    <w:basedOn w:val="DefaultParagraphFont"/>
    <w:link w:val="BodyText3"/>
    <w:rsid w:val="001B79E1"/>
    <w:rPr>
      <w:rFonts w:ascii="Arial" w:hAnsi="Arial" w:eastAsia="Times New Roman" w:cs="Times New Roman"/>
      <w:sz w:val="16"/>
      <w:szCs w:val="24"/>
    </w:rPr>
  </w:style>
  <w:style w:type="paragraph" w:styleId="rowtitle" w:customStyle="1">
    <w:name w:val="rowtitle"/>
    <w:basedOn w:val="Normal"/>
    <w:rsid w:val="001B79E1"/>
    <w:pPr>
      <w:keepLines/>
      <w:spacing w:before="0" w:line="240" w:lineRule="auto"/>
    </w:pPr>
    <w:rPr>
      <w:rFonts w:ascii="Arial" w:hAnsi="Arial" w:eastAsia="Times New Roman" w:cs="Times New Roman"/>
      <w:b/>
      <w:bCs/>
      <w:color w:val="auto"/>
      <w:sz w:val="16"/>
      <w:szCs w:val="20"/>
    </w:rPr>
  </w:style>
  <w:style w:type="paragraph" w:styleId="columntitle" w:customStyle="1">
    <w:name w:val="columntitle"/>
    <w:basedOn w:val="Normal"/>
    <w:rsid w:val="001B79E1"/>
    <w:pPr>
      <w:keepLines/>
      <w:spacing w:before="0" w:line="240" w:lineRule="auto"/>
    </w:pPr>
    <w:rPr>
      <w:rFonts w:ascii="Arial" w:hAnsi="Arial" w:eastAsia="Times New Roman" w:cs="Times New Roman"/>
      <w:b/>
      <w:bCs/>
      <w:color w:val="auto"/>
      <w:sz w:val="16"/>
      <w:szCs w:val="20"/>
    </w:rPr>
  </w:style>
  <w:style w:type="paragraph" w:styleId="tabelentry" w:customStyle="1">
    <w:name w:val="tabelentry"/>
    <w:basedOn w:val="Normal"/>
    <w:rsid w:val="001B79E1"/>
    <w:pPr>
      <w:keepLines/>
      <w:spacing w:before="0" w:line="240" w:lineRule="auto"/>
    </w:pPr>
    <w:rPr>
      <w:rFonts w:ascii="Arial" w:hAnsi="Arial" w:eastAsia="Times New Roman" w:cs="Times New Roman"/>
      <w:bCs/>
      <w:color w:val="auto"/>
      <w:sz w:val="16"/>
      <w:szCs w:val="20"/>
    </w:rPr>
  </w:style>
  <w:style w:type="paragraph" w:styleId="level2text" w:customStyle="1">
    <w:name w:val="level 2 text"/>
    <w:basedOn w:val="Normal"/>
    <w:rsid w:val="001B79E1"/>
    <w:pPr>
      <w:keepLines/>
      <w:spacing w:before="0" w:after="120" w:line="240" w:lineRule="auto"/>
      <w:ind w:left="3960"/>
    </w:pPr>
    <w:rPr>
      <w:rFonts w:ascii="Arial" w:hAnsi="Arial" w:eastAsia="Times New Roman" w:cs="Times New Roman"/>
      <w:bCs/>
      <w:color w:val="auto"/>
      <w:sz w:val="18"/>
      <w:szCs w:val="20"/>
    </w:rPr>
  </w:style>
  <w:style w:type="paragraph" w:styleId="Heading3-firstsection" w:customStyle="1">
    <w:name w:val="Heading 3-first section"/>
    <w:basedOn w:val="Heading3"/>
    <w:next w:val="level2text-firstsection"/>
    <w:autoRedefine/>
    <w:rsid w:val="001B79E1"/>
    <w:pPr>
      <w:keepLines w:val="0"/>
      <w:tabs>
        <w:tab w:val="num" w:pos="1800"/>
      </w:tabs>
      <w:spacing w:after="120" w:line="240" w:lineRule="auto"/>
      <w:ind w:left="0" w:hanging="792"/>
    </w:pPr>
    <w:rPr>
      <w:rFonts w:ascii="Arial Black" w:hAnsi="Arial Black" w:eastAsia="Times New Roman" w:cs="Times New Roman"/>
      <w:color w:val="auto"/>
      <w:sz w:val="20"/>
      <w:szCs w:val="20"/>
    </w:rPr>
  </w:style>
  <w:style w:type="paragraph" w:styleId="level2text-firstsection" w:customStyle="1">
    <w:name w:val="level 2 text-first section"/>
    <w:basedOn w:val="level2text"/>
    <w:rsid w:val="001B79E1"/>
    <w:pPr>
      <w:ind w:left="0"/>
    </w:pPr>
  </w:style>
  <w:style w:type="paragraph" w:styleId="Heading3-firstpage" w:customStyle="1">
    <w:name w:val="Heading 3-firstpage"/>
    <w:basedOn w:val="Heading3"/>
    <w:autoRedefine/>
    <w:rsid w:val="001B79E1"/>
    <w:pPr>
      <w:keepLines w:val="0"/>
      <w:tabs>
        <w:tab w:val="num" w:pos="1800"/>
      </w:tabs>
      <w:spacing w:before="0" w:after="120" w:line="240" w:lineRule="auto"/>
      <w:ind w:left="0" w:hanging="792"/>
    </w:pPr>
    <w:rPr>
      <w:rFonts w:ascii="Arial Black" w:hAnsi="Arial Black" w:eastAsia="Times New Roman" w:cs="Times New Roman"/>
      <w:color w:val="auto"/>
      <w:sz w:val="20"/>
      <w:szCs w:val="20"/>
    </w:rPr>
  </w:style>
  <w:style w:type="paragraph" w:styleId="Documentsubtitle" w:customStyle="1">
    <w:name w:val="Document subtitle"/>
    <w:basedOn w:val="Normal"/>
    <w:rsid w:val="001B79E1"/>
    <w:pPr>
      <w:keepNext/>
      <w:spacing w:before="0" w:line="240" w:lineRule="auto"/>
    </w:pPr>
    <w:rPr>
      <w:rFonts w:ascii="Arial Black" w:hAnsi="Arial Black" w:eastAsia="Times New Roman" w:cs="Times New Roman"/>
      <w:noProof/>
      <w:color w:val="auto"/>
      <w:sz w:val="32"/>
      <w:szCs w:val="20"/>
    </w:rPr>
  </w:style>
  <w:style w:type="paragraph" w:styleId="xl24" w:customStyle="1">
    <w:name w:val="xl24"/>
    <w:basedOn w:val="Normal"/>
    <w:rsid w:val="001B79E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99CCFF"/>
      <w:spacing w:before="100" w:beforeAutospacing="1" w:after="100" w:afterAutospacing="1" w:line="240" w:lineRule="auto"/>
      <w:jc w:val="center"/>
    </w:pPr>
    <w:rPr>
      <w:rFonts w:ascii="Arial" w:hAnsi="Arial" w:eastAsia="Times New Roman" w:cs="Arial"/>
      <w:b/>
      <w:bCs/>
      <w:color w:val="auto"/>
      <w:sz w:val="16"/>
      <w:szCs w:val="16"/>
    </w:rPr>
  </w:style>
  <w:style w:type="paragraph" w:styleId="NoteHeading">
    <w:name w:val="Note Heading"/>
    <w:basedOn w:val="Normal"/>
    <w:next w:val="Normal"/>
    <w:link w:val="NoteHeadingChar"/>
    <w:rsid w:val="001B79E1"/>
    <w:pPr>
      <w:spacing w:before="0" w:line="240" w:lineRule="auto"/>
    </w:pPr>
    <w:rPr>
      <w:rFonts w:ascii="Arial" w:hAnsi="Arial" w:eastAsia="Times New Roman" w:cs="Times New Roman"/>
      <w:color w:val="auto"/>
      <w:sz w:val="20"/>
      <w:szCs w:val="24"/>
    </w:rPr>
  </w:style>
  <w:style w:type="character" w:styleId="NoteHeadingChar" w:customStyle="1">
    <w:name w:val="Note Heading Char"/>
    <w:basedOn w:val="DefaultParagraphFont"/>
    <w:link w:val="NoteHeading"/>
    <w:rsid w:val="001B79E1"/>
    <w:rPr>
      <w:rFonts w:ascii="Arial" w:hAnsi="Arial" w:eastAsia="Times New Roman" w:cs="Times New Roman"/>
      <w:sz w:val="20"/>
      <w:szCs w:val="24"/>
    </w:rPr>
  </w:style>
  <w:style w:type="paragraph" w:styleId="xl25" w:customStyle="1">
    <w:name w:val="xl25"/>
    <w:basedOn w:val="Normal"/>
    <w:rsid w:val="001B79E1"/>
    <w:pPr>
      <w:pBdr>
        <w:top w:val="single" w:color="auto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</w:pPr>
    <w:rPr>
      <w:rFonts w:ascii="Arial" w:hAnsi="Arial" w:eastAsia="Times New Roman" w:cs="Arial"/>
      <w:color w:val="auto"/>
      <w:sz w:val="16"/>
      <w:szCs w:val="16"/>
    </w:rPr>
  </w:style>
  <w:style w:type="paragraph" w:styleId="xl26" w:customStyle="1">
    <w:name w:val="xl26"/>
    <w:basedOn w:val="Normal"/>
    <w:rsid w:val="001B79E1"/>
    <w:pPr>
      <w:pBdr>
        <w:top w:val="single" w:color="auto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hAnsi="Arial" w:eastAsia="Times New Roman" w:cs="Arial"/>
      <w:color w:val="auto"/>
      <w:sz w:val="16"/>
      <w:szCs w:val="16"/>
    </w:rPr>
  </w:style>
  <w:style w:type="paragraph" w:styleId="xl27" w:customStyle="1">
    <w:name w:val="xl27"/>
    <w:basedOn w:val="Normal"/>
    <w:rsid w:val="001B79E1"/>
    <w:pPr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</w:pPr>
    <w:rPr>
      <w:rFonts w:ascii="Arial" w:hAnsi="Arial" w:eastAsia="Times New Roman" w:cs="Arial"/>
      <w:color w:val="auto"/>
      <w:sz w:val="16"/>
      <w:szCs w:val="16"/>
    </w:rPr>
  </w:style>
  <w:style w:type="paragraph" w:styleId="xl28" w:customStyle="1">
    <w:name w:val="xl28"/>
    <w:basedOn w:val="Normal"/>
    <w:rsid w:val="001B79E1"/>
    <w:pPr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hAnsi="Arial" w:eastAsia="Times New Roman" w:cs="Arial"/>
      <w:color w:val="auto"/>
      <w:sz w:val="16"/>
      <w:szCs w:val="16"/>
    </w:rPr>
  </w:style>
  <w:style w:type="paragraph" w:styleId="xl29" w:customStyle="1">
    <w:name w:val="xl29"/>
    <w:basedOn w:val="Normal"/>
    <w:rsid w:val="001B79E1"/>
    <w:pPr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hAnsi="Arial" w:eastAsia="Times New Roman" w:cs="Arial"/>
      <w:color w:val="auto"/>
      <w:sz w:val="16"/>
      <w:szCs w:val="16"/>
    </w:rPr>
  </w:style>
  <w:style w:type="paragraph" w:styleId="xl30" w:customStyle="1">
    <w:name w:val="xl30"/>
    <w:basedOn w:val="Normal"/>
    <w:rsid w:val="001B79E1"/>
    <w:pPr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hd w:val="clear" w:color="auto" w:fill="FFFFFF"/>
      <w:spacing w:before="100" w:beforeAutospacing="1" w:after="100" w:afterAutospacing="1" w:line="240" w:lineRule="auto"/>
    </w:pPr>
    <w:rPr>
      <w:rFonts w:ascii="Arial" w:hAnsi="Arial" w:eastAsia="Times New Roman" w:cs="Arial"/>
      <w:color w:val="auto"/>
      <w:sz w:val="16"/>
      <w:szCs w:val="16"/>
    </w:rPr>
  </w:style>
  <w:style w:type="paragraph" w:styleId="xl31" w:customStyle="1">
    <w:name w:val="xl31"/>
    <w:basedOn w:val="Normal"/>
    <w:rsid w:val="001B79E1"/>
    <w:pPr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pacing w:before="100" w:beforeAutospacing="1" w:after="100" w:afterAutospacing="1" w:line="240" w:lineRule="auto"/>
      <w:jc w:val="center"/>
    </w:pPr>
    <w:rPr>
      <w:rFonts w:ascii="Arial" w:hAnsi="Arial" w:eastAsia="Times New Roman" w:cs="Arial"/>
      <w:color w:val="auto"/>
      <w:sz w:val="16"/>
      <w:szCs w:val="16"/>
    </w:rPr>
  </w:style>
  <w:style w:type="character" w:styleId="Strong">
    <w:name w:val="Strong"/>
    <w:basedOn w:val="DefaultParagraphFont"/>
    <w:qFormat/>
    <w:rsid w:val="001B79E1"/>
    <w:rPr>
      <w:b/>
      <w:bCs/>
    </w:rPr>
  </w:style>
  <w:style w:type="paragraph" w:styleId="DocumentMap">
    <w:name w:val="Document Map"/>
    <w:basedOn w:val="Normal"/>
    <w:link w:val="DocumentMapChar"/>
    <w:semiHidden/>
    <w:rsid w:val="001B79E1"/>
    <w:pPr>
      <w:shd w:val="clear" w:color="auto" w:fill="000080"/>
      <w:spacing w:before="0" w:line="240" w:lineRule="auto"/>
    </w:pPr>
    <w:rPr>
      <w:rFonts w:ascii="Tahoma" w:hAnsi="Tahoma" w:eastAsia="Times New Roman" w:cs="Tahoma"/>
      <w:color w:val="auto"/>
      <w:sz w:val="20"/>
      <w:szCs w:val="24"/>
    </w:rPr>
  </w:style>
  <w:style w:type="character" w:styleId="DocumentMapChar" w:customStyle="1">
    <w:name w:val="Document Map Char"/>
    <w:basedOn w:val="DefaultParagraphFont"/>
    <w:link w:val="DocumentMap"/>
    <w:semiHidden/>
    <w:rsid w:val="001B79E1"/>
    <w:rPr>
      <w:rFonts w:ascii="Tahoma" w:hAnsi="Tahoma" w:eastAsia="Times New Roman" w:cs="Tahoma"/>
      <w:sz w:val="20"/>
      <w:szCs w:val="24"/>
      <w:shd w:val="clear" w:color="auto" w:fill="000080"/>
    </w:rPr>
  </w:style>
  <w:style w:type="paragraph" w:styleId="Bullet2Checkmark" w:customStyle="1">
    <w:name w:val="Bullet 2 Checkmark"/>
    <w:basedOn w:val="Normal"/>
    <w:rsid w:val="001B79E1"/>
    <w:pPr>
      <w:numPr>
        <w:numId w:val="13"/>
      </w:numPr>
      <w:spacing w:before="0" w:line="240" w:lineRule="auto"/>
    </w:pPr>
    <w:rPr>
      <w:rFonts w:ascii="Arial" w:hAnsi="Arial" w:eastAsia="Times New Roman" w:cs="Times New Roman"/>
      <w:color w:val="auto"/>
      <w:sz w:val="24"/>
      <w:szCs w:val="24"/>
    </w:rPr>
  </w:style>
  <w:style w:type="paragraph" w:styleId="List">
    <w:name w:val="List"/>
    <w:basedOn w:val="Normal"/>
    <w:rsid w:val="001B79E1"/>
    <w:pPr>
      <w:spacing w:before="0" w:line="240" w:lineRule="auto"/>
    </w:pPr>
    <w:rPr>
      <w:rFonts w:ascii="Arial" w:hAnsi="Arial" w:eastAsia="Times New Roman" w:cs="Times New Roman"/>
      <w:color w:val="auto"/>
      <w:sz w:val="24"/>
      <w:szCs w:val="24"/>
    </w:rPr>
  </w:style>
  <w:style w:type="paragraph" w:styleId="Note" w:customStyle="1">
    <w:name w:val="Note"/>
    <w:basedOn w:val="Normal"/>
    <w:rsid w:val="001B79E1"/>
    <w:pPr>
      <w:pBdr>
        <w:top w:val="single" w:color="000080" w:sz="8" w:space="1"/>
        <w:bottom w:val="single" w:color="000080" w:sz="8" w:space="1"/>
      </w:pBdr>
      <w:shd w:val="clear" w:color="auto" w:fill="D2E9FE"/>
      <w:spacing w:before="120" w:after="120" w:line="240" w:lineRule="auto"/>
      <w:ind w:left="720"/>
    </w:pPr>
    <w:rPr>
      <w:rFonts w:ascii="Arial" w:hAnsi="Arial" w:eastAsia="Times New Roman" w:cs="Arial"/>
      <w:color w:val="auto"/>
      <w:sz w:val="24"/>
      <w:szCs w:val="24"/>
    </w:rPr>
  </w:style>
  <w:style w:type="paragraph" w:styleId="H5" w:customStyle="1">
    <w:name w:val="H5"/>
    <w:basedOn w:val="Normal"/>
    <w:next w:val="Normal"/>
    <w:rsid w:val="001B79E1"/>
    <w:pPr>
      <w:keepNext/>
      <w:spacing w:before="100" w:after="100" w:line="240" w:lineRule="auto"/>
      <w:outlineLvl w:val="5"/>
    </w:pPr>
    <w:rPr>
      <w:rFonts w:ascii="Times New Roman" w:hAnsi="Times New Roman" w:eastAsia="Times New Roman" w:cs="Times New Roman"/>
      <w:b/>
      <w:snapToGrid w:val="0"/>
      <w:color w:val="auto"/>
      <w:sz w:val="20"/>
      <w:szCs w:val="20"/>
    </w:rPr>
  </w:style>
  <w:style w:type="paragraph" w:styleId="toc30" w:customStyle="1">
    <w:name w:val="toc3"/>
    <w:basedOn w:val="TOC1"/>
    <w:rsid w:val="001B79E1"/>
    <w:pPr>
      <w:tabs>
        <w:tab w:val="left" w:pos="432"/>
        <w:tab w:val="left" w:pos="600"/>
        <w:tab w:val="left" w:pos="3689"/>
        <w:tab w:val="right" w:leader="dot" w:pos="9350"/>
      </w:tabs>
      <w:spacing w:before="120" w:after="120" w:line="240" w:lineRule="auto"/>
    </w:pPr>
    <w:rPr>
      <w:rFonts w:eastAsia="Times New Roman" w:cs="Times New Roman"/>
      <w:b/>
      <w:bCs/>
      <w:noProof/>
      <w:color w:val="auto"/>
      <w:sz w:val="20"/>
      <w:szCs w:val="20"/>
    </w:rPr>
  </w:style>
  <w:style w:type="character" w:styleId="st1" w:customStyle="1">
    <w:name w:val="st1"/>
    <w:basedOn w:val="DefaultParagraphFont"/>
    <w:rsid w:val="001B79E1"/>
  </w:style>
  <w:style w:type="table" w:styleId="GridTable1Light-Accent3">
    <w:name w:val="Grid Table 1 Light Accent 3"/>
    <w:basedOn w:val="TableNormal"/>
    <w:uiPriority w:val="46"/>
    <w:rsid w:val="001B79E1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StyleRowBandSize w:val="1"/>
      <w:tblStyleColBandSize w:val="1"/>
      <w:tblBorders>
        <w:top w:val="single" w:color="D6E3BC" w:themeColor="accent3" w:themeTint="66" w:sz="4" w:space="0"/>
        <w:left w:val="single" w:color="D6E3BC" w:themeColor="accent3" w:themeTint="66" w:sz="4" w:space="0"/>
        <w:bottom w:val="single" w:color="D6E3BC" w:themeColor="accent3" w:themeTint="66" w:sz="4" w:space="0"/>
        <w:right w:val="single" w:color="D6E3BC" w:themeColor="accent3" w:themeTint="66" w:sz="4" w:space="0"/>
        <w:insideH w:val="single" w:color="D6E3BC" w:themeColor="accent3" w:themeTint="66" w:sz="4" w:space="0"/>
        <w:insideV w:val="single" w:color="D6E3BC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pple-converted-space" w:customStyle="1">
    <w:name w:val="apple-converted-space"/>
    <w:basedOn w:val="DefaultParagraphFont"/>
    <w:rsid w:val="001B79E1"/>
  </w:style>
  <w:style w:type="paragraph" w:styleId="Default" w:customStyle="1">
    <w:name w:val="Default"/>
    <w:rsid w:val="001B79E1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Calibri" w:cs="Times New Roman"/>
      <w:color w:val="000000"/>
      <w:sz w:val="24"/>
      <w:szCs w:val="24"/>
    </w:rPr>
  </w:style>
  <w:style w:type="paragraph" w:styleId="OverviewList" w:customStyle="1">
    <w:name w:val="Overview List"/>
    <w:basedOn w:val="BodyTextIndent"/>
    <w:next w:val="BodyTextIndent2"/>
    <w:rsid w:val="00783320"/>
    <w:pPr>
      <w:keepNext/>
      <w:numPr>
        <w:numId w:val="8"/>
      </w:numPr>
      <w:tabs>
        <w:tab w:val="left" w:pos="720"/>
      </w:tabs>
      <w:spacing w:line="240" w:lineRule="auto"/>
    </w:pPr>
  </w:style>
  <w:style w:type="character" w:styleId="Reference" w:customStyle="1">
    <w:name w:val="Reference"/>
    <w:basedOn w:val="DefaultParagraphFont"/>
    <w:uiPriority w:val="1"/>
    <w:qFormat/>
    <w:rsid w:val="0019089F"/>
    <w:rPr>
      <w:color w:val="F38A00"/>
    </w:rPr>
  </w:style>
  <w:style w:type="character" w:styleId="UnresolvedMention">
    <w:name w:val="Unresolved Mention"/>
    <w:basedOn w:val="DefaultParagraphFont"/>
    <w:uiPriority w:val="99"/>
    <w:semiHidden/>
    <w:unhideWhenUsed/>
    <w:rsid w:val="00F63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6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15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69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99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package" Target="embeddings/Microsoft_Excel_Worksheet.xlsx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image" Target="media/image4.emf" Id="rId15" /><Relationship Type="http://schemas.openxmlformats.org/officeDocument/2006/relationships/footnotes" Target="footnotes.xml" Id="rId10" /><Relationship Type="http://schemas.openxmlformats.org/officeDocument/2006/relationships/glossaryDocument" Target="glossary/document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Product%20Docs\Templates\BRD%20Template%20-%20TFSID%20Project%20Name%20v1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D567D130D5414BA94C6C18CA434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38DBF-4D08-4264-9291-BF5770D7235F}"/>
      </w:docPartPr>
      <w:docPartBody>
        <w:p xmlns:wp14="http://schemas.microsoft.com/office/word/2010/wordml" w:rsidR="00F17A64" w:rsidRDefault="00985AFB" w14:paraId="54FBB16C" wp14:textId="77777777">
          <w:pPr>
            <w:pStyle w:val="E1D567D130D5414BA94C6C18CA434BB2"/>
          </w:pPr>
          <w:r w:rsidRPr="00BC5E1F">
            <w:rPr>
              <w:rStyle w:val="PlaceholderText"/>
              <w:b/>
              <w:color w:val="0070C0"/>
            </w:rPr>
            <w:t>Choose an item.</w:t>
          </w:r>
        </w:p>
      </w:docPartBody>
    </w:docPart>
    <w:docPart>
      <w:docPartPr>
        <w:name w:val="3FFD982620104632A74699376643D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8C70C-5C66-4DE2-88EC-9A3C9645B9D4}"/>
      </w:docPartPr>
      <w:docPartBody>
        <w:p xmlns:wp14="http://schemas.microsoft.com/office/word/2010/wordml" w:rsidR="00F17A64" w:rsidRDefault="00985AFB" w14:paraId="51F46551" wp14:textId="77777777">
          <w:pPr>
            <w:pStyle w:val="3FFD982620104632A74699376643D419"/>
          </w:pPr>
          <w:r w:rsidRPr="00EC2DA8">
            <w:rPr>
              <w:rStyle w:val="PlaceholderText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AFB"/>
    <w:rsid w:val="000D12C2"/>
    <w:rsid w:val="00174956"/>
    <w:rsid w:val="001D6109"/>
    <w:rsid w:val="001F7C9E"/>
    <w:rsid w:val="00211C71"/>
    <w:rsid w:val="00233EE3"/>
    <w:rsid w:val="00264D85"/>
    <w:rsid w:val="003111D2"/>
    <w:rsid w:val="00324652"/>
    <w:rsid w:val="00332A03"/>
    <w:rsid w:val="003C639F"/>
    <w:rsid w:val="003F267A"/>
    <w:rsid w:val="0042114A"/>
    <w:rsid w:val="005101D0"/>
    <w:rsid w:val="005B5DB3"/>
    <w:rsid w:val="005F6240"/>
    <w:rsid w:val="00630416"/>
    <w:rsid w:val="006307CE"/>
    <w:rsid w:val="00776C4D"/>
    <w:rsid w:val="00802C2D"/>
    <w:rsid w:val="008A412B"/>
    <w:rsid w:val="008C64D3"/>
    <w:rsid w:val="008F007D"/>
    <w:rsid w:val="00911746"/>
    <w:rsid w:val="00985AC9"/>
    <w:rsid w:val="00985AFB"/>
    <w:rsid w:val="009B2762"/>
    <w:rsid w:val="009C51DD"/>
    <w:rsid w:val="009C57D6"/>
    <w:rsid w:val="009E1E4E"/>
    <w:rsid w:val="00A84C11"/>
    <w:rsid w:val="00A84CD2"/>
    <w:rsid w:val="00C3767C"/>
    <w:rsid w:val="00C75927"/>
    <w:rsid w:val="00C91F6C"/>
    <w:rsid w:val="00CC11C9"/>
    <w:rsid w:val="00D755F7"/>
    <w:rsid w:val="00D8401D"/>
    <w:rsid w:val="00E35318"/>
    <w:rsid w:val="00E43486"/>
    <w:rsid w:val="00E450CF"/>
    <w:rsid w:val="00EB7537"/>
    <w:rsid w:val="00F17A64"/>
    <w:rsid w:val="00F23185"/>
    <w:rsid w:val="00F5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5AC9"/>
    <w:rPr>
      <w:color w:val="808080"/>
    </w:rPr>
  </w:style>
  <w:style w:type="paragraph" w:customStyle="1" w:styleId="E1D567D130D5414BA94C6C18CA434BB2">
    <w:name w:val="E1D567D130D5414BA94C6C18CA434BB2"/>
  </w:style>
  <w:style w:type="paragraph" w:customStyle="1" w:styleId="3FFD982620104632A74699376643D419">
    <w:name w:val="3FFD982620104632A74699376643D4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59E73AC1E54242918370EE8E455828" ma:contentTypeVersion="32" ma:contentTypeDescription="Create a new document." ma:contentTypeScope="" ma:versionID="bc72efdc15b7b8228f411c5c2fa0a551">
  <xsd:schema xmlns:xsd="http://www.w3.org/2001/XMLSchema" xmlns:xs="http://www.w3.org/2001/XMLSchema" xmlns:p="http://schemas.microsoft.com/office/2006/metadata/properties" xmlns:ns1="http://schemas.microsoft.com/sharepoint/v3" xmlns:ns2="cd519abd-e2fe-40ab-a7d6-ae637b588036" xmlns:ns3="181ac4cc-beb5-4c43-bf62-0d00c63d5c67" targetNamespace="http://schemas.microsoft.com/office/2006/metadata/properties" ma:root="true" ma:fieldsID="e43fb9b379c1bba454b3761f4f36b2e6" ns1:_="" ns2:_="" ns3:_="">
    <xsd:import namespace="http://schemas.microsoft.com/sharepoint/v3"/>
    <xsd:import namespace="cd519abd-e2fe-40ab-a7d6-ae637b588036"/>
    <xsd:import namespace="181ac4cc-beb5-4c43-bf62-0d00c63d5c67"/>
    <xsd:element name="properties">
      <xsd:complexType>
        <xsd:sequence>
          <xsd:element name="documentManagement">
            <xsd:complexType>
              <xsd:all>
                <xsd:element ref="ns2:Content1"/>
                <xsd:element ref="ns2:Audience" minOccurs="0"/>
                <xsd:element ref="ns3:Application" minOccurs="0"/>
                <xsd:element ref="ns3:BRD_x0020_Statu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19abd-e2fe-40ab-a7d6-ae637b588036" elementFormDefault="qualified">
    <xsd:import namespace="http://schemas.microsoft.com/office/2006/documentManagement/types"/>
    <xsd:import namespace="http://schemas.microsoft.com/office/infopath/2007/PartnerControls"/>
    <xsd:element name="Content1" ma:index="2" ma:displayName="Content" ma:default="Other" ma:description="The main content the document was written to communicate." ma:format="Dropdown" ma:internalName="Content1" ma:readOnly="false">
      <xsd:simpleType>
        <xsd:restriction base="dms:Choice">
          <xsd:enumeration value="Requirements"/>
          <xsd:enumeration value="Process"/>
          <xsd:enumeration value="Diagram"/>
          <xsd:enumeration value="Interface Spec"/>
          <xsd:enumeration value="Mtg. Notes"/>
          <xsd:enumeration value="Other"/>
        </xsd:restriction>
      </xsd:simpleType>
    </xsd:element>
    <xsd:element name="Audience" ma:index="3" nillable="true" ma:displayName="Audience" ma:default="Business" ma:description="The audience the document was prepared for." ma:internalName="Audience" ma:readOnly="fals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"/>
                    <xsd:enumeration value="Technical"/>
                  </xsd:restriction>
                </xsd:simpleType>
              </xsd:element>
            </xsd:sequence>
          </xsd:extension>
        </xsd:complexContent>
      </xsd:complexType>
    </xsd:element>
    <xsd:element name="SharedWithUsers" ma:index="2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7" nillable="true" ma:displayName="Taxonomy Catch All Column" ma:hidden="true" ma:list="{5a03ac92-86e8-45af-9bac-239adf27bf45}" ma:internalName="TaxCatchAll" ma:showField="CatchAllData" ma:web="cd519abd-e2fe-40ab-a7d6-ae637b5880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ac4cc-beb5-4c43-bf62-0d00c63d5c67" elementFormDefault="qualified">
    <xsd:import namespace="http://schemas.microsoft.com/office/2006/documentManagement/types"/>
    <xsd:import namespace="http://schemas.microsoft.com/office/infopath/2007/PartnerControls"/>
    <xsd:element name="Application" ma:index="4" nillable="true" ma:displayName="Application" ma:default="FS" ma:format="Dropdown" ma:internalName="Application" ma:readOnly="false">
      <xsd:simpleType>
        <xsd:restriction base="dms:Choice">
          <xsd:enumeration value="FPC"/>
          <xsd:enumeration value="FS"/>
          <xsd:enumeration value="PLUS"/>
          <xsd:enumeration value="SG"/>
          <xsd:enumeration value="VFN"/>
          <xsd:enumeration value="WFT"/>
          <xsd:enumeration value="inFocus (Benchmark)"/>
          <xsd:enumeration value="OTHER"/>
        </xsd:restriction>
      </xsd:simpleType>
    </xsd:element>
    <xsd:element name="BRD_x0020_Status" ma:index="5" nillable="true" ma:displayName="BRD Status" ma:default="Select" ma:format="Dropdown" ma:internalName="BRD_x0020_Status" ma:readOnly="false">
      <xsd:simpleType>
        <xsd:restriction base="dms:Choice">
          <xsd:enumeration value="Select"/>
          <xsd:enumeration value="Gathering Requirements"/>
          <xsd:enumeration value="Writing Requirements"/>
          <xsd:enumeration value="Pending First Level Approval"/>
          <xsd:enumeration value="BRD First Level Approved"/>
          <xsd:enumeration value="Needs to be sent for Approval"/>
          <xsd:enumeration value="Pending BRD Approval"/>
          <xsd:enumeration value="BRD Approv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14a9b34b-3320-4f2f-90bd-61d6dc3041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t1 xmlns="cd519abd-e2fe-40ab-a7d6-ae637b588036">Requirements</Content1>
    <Application xmlns="181ac4cc-beb5-4c43-bf62-0d00c63d5c67">FS</Application>
    <Audience xmlns="cd519abd-e2fe-40ab-a7d6-ae637b588036">
      <Value>Business</Value>
      <Value>Technical</Value>
    </Audience>
    <BRD_x0020_Status xmlns="181ac4cc-beb5-4c43-bf62-0d00c63d5c67">Select</BRD_x0020_Status>
    <lcf76f155ced4ddcb4097134ff3c332f xmlns="181ac4cc-beb5-4c43-bf62-0d00c63d5c67">
      <Terms xmlns="http://schemas.microsoft.com/office/infopath/2007/PartnerControls"/>
    </lcf76f155ced4ddcb4097134ff3c332f>
    <TaxCatchAll xmlns="cd519abd-e2fe-40ab-a7d6-ae637b58803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A649CA-D305-4B16-89CD-A875099B9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d519abd-e2fe-40ab-a7d6-ae637b588036"/>
    <ds:schemaRef ds:uri="181ac4cc-beb5-4c43-bf62-0d00c63d5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9E01B6-CE9C-4750-AF3D-FEF58A24230C}">
  <ds:schemaRefs>
    <ds:schemaRef ds:uri="http://schemas.microsoft.com/office/2006/metadata/properties"/>
    <ds:schemaRef ds:uri="http://schemas.microsoft.com/office/infopath/2007/PartnerControls"/>
    <ds:schemaRef ds:uri="cd519abd-e2fe-40ab-a7d6-ae637b588036"/>
    <ds:schemaRef ds:uri="181ac4cc-beb5-4c43-bf62-0d00c63d5c67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5E77765E-6803-4371-95AC-B385A9DA7C5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445C892-2B00-43C9-A66C-09060E1FCA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c2421a-db8b-4d05-a98c-ab1a7baa6cec}" enabled="1" method="Standard" siteId="{335a6d75-c3eb-4b1a-ac08-d49338816ca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BRD%20Template%20-%20TFSID%20Project%20Name%20v1.0.dotx</ap:Template>
  <ap:Application>Microsoft Word for the web</ap:Application>
  <ap:DocSecurity>0</ap:DocSecurity>
  <ap:ScaleCrop>false</ap:ScaleCrop>
  <ap:Company>HCA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Report Open Reqs.  by Skill Mix Add Hired-In FTEs</dc:title>
  <dc:subject/>
  <dc:creator>Lauri Olsen</dc:creator>
  <keywords/>
  <dc:description/>
  <lastModifiedBy>Zammari Muhammed</lastModifiedBy>
  <revision>50</revision>
  <lastPrinted>2017-08-07T20:53:00.0000000Z</lastPrinted>
  <dcterms:created xsi:type="dcterms:W3CDTF">2026-04-11T10:10:00.0000000Z</dcterms:created>
  <dcterms:modified xsi:type="dcterms:W3CDTF">2026-04-17T11:21:08.6088340Z</dcterms:modified>
  <contentStatus>1.0</contentStatu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0x010100E759E73AC1E54242918370EE8E455828</vt:lpwstr>
  </property>
  <property fmtid="{D5CDD505-2E9C-101B-9397-08002B2CF9AE}" pid="3" name="MediaServiceImageTags">
    <vt:lpwstr/>
  </property>
</Properties>
</file>